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9305FB0" w14:textId="0887A1F2" w:rsidR="00217A71" w:rsidRPr="00217A71" w:rsidRDefault="00217A71" w:rsidP="00217A71">
      <w:pPr>
        <w:widowControl/>
        <w:tabs>
          <w:tab w:val="left" w:pos="3544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17A71">
        <w:rPr>
          <w:rFonts w:ascii="宋体" w:hAnsi="宋体" w:cs="宋体"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2EFDB71" wp14:editId="246400DB">
            <wp:simplePos x="0" y="0"/>
            <wp:positionH relativeFrom="margin">
              <wp:posOffset>95008</wp:posOffset>
            </wp:positionH>
            <wp:positionV relativeFrom="margin">
              <wp:posOffset>121289</wp:posOffset>
            </wp:positionV>
            <wp:extent cx="5278120" cy="632460"/>
            <wp:effectExtent l="0" t="0" r="5080" b="254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24D4A" w14:textId="52BBC529" w:rsidR="00164225" w:rsidRPr="00217A71" w:rsidRDefault="00164225" w:rsidP="00217A7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623C1B66" w14:textId="09FA0755" w:rsidR="00967D12" w:rsidRPr="00946522" w:rsidRDefault="00F930AB" w:rsidP="005E04CB">
      <w:pPr>
        <w:jc w:val="center"/>
        <w:rPr>
          <w:rFonts w:ascii="等线 Light" w:eastAsia="等线 Light" w:hAnsi="等线 Light"/>
          <w:b/>
          <w:sz w:val="52"/>
          <w:szCs w:val="52"/>
        </w:rPr>
      </w:pPr>
      <w:r>
        <w:rPr>
          <w:rFonts w:ascii="等线 Light" w:eastAsia="等线 Light" w:hAnsi="等线 Light" w:hint="eastAsia"/>
          <w:b/>
          <w:sz w:val="52"/>
          <w:szCs w:val="52"/>
        </w:rPr>
        <w:t>《</w:t>
      </w:r>
      <w:r w:rsidR="00871830">
        <w:rPr>
          <w:rFonts w:ascii="等线 Light" w:eastAsia="等线 Light" w:hAnsi="等线 Light" w:hint="eastAsia"/>
          <w:b/>
          <w:sz w:val="52"/>
          <w:szCs w:val="52"/>
        </w:rPr>
        <w:t>Java程序设计</w:t>
      </w:r>
      <w:r>
        <w:rPr>
          <w:rFonts w:ascii="等线 Light" w:eastAsia="等线 Light" w:hAnsi="等线 Light" w:hint="eastAsia"/>
          <w:b/>
          <w:sz w:val="52"/>
          <w:szCs w:val="52"/>
        </w:rPr>
        <w:t>》</w:t>
      </w:r>
      <w:r w:rsidR="00967D12" w:rsidRPr="00946522">
        <w:rPr>
          <w:rFonts w:ascii="等线 Light" w:eastAsia="等线 Light" w:hAnsi="等线 Light" w:hint="eastAsia"/>
          <w:b/>
          <w:sz w:val="52"/>
          <w:szCs w:val="52"/>
        </w:rPr>
        <w:t>实验报告</w:t>
      </w:r>
    </w:p>
    <w:p w14:paraId="36F3FA49" w14:textId="77777777" w:rsidR="005E04CB" w:rsidRDefault="005E04CB" w:rsidP="005E6002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39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5244"/>
      </w:tblGrid>
      <w:tr w:rsidR="004C2F36" w:rsidRPr="00164225" w14:paraId="0B0DF3C9" w14:textId="77777777" w:rsidTr="00442361">
        <w:tc>
          <w:tcPr>
            <w:tcW w:w="2410" w:type="dxa"/>
          </w:tcPr>
          <w:p w14:paraId="48D5A161" w14:textId="77777777" w:rsidR="004C2F36" w:rsidRPr="00164225" w:rsidRDefault="004C2F36" w:rsidP="004C2F36">
            <w:pPr>
              <w:rPr>
                <w:rFonts w:ascii="等线 Light" w:eastAsia="等线 Light" w:hAnsi="等线 Light"/>
                <w:b/>
                <w:sz w:val="30"/>
                <w:szCs w:val="30"/>
              </w:rPr>
            </w:pPr>
            <w:r w:rsidRPr="004C2F36">
              <w:rPr>
                <w:rFonts w:ascii="等线 Light" w:eastAsia="等线 Light" w:hAnsi="等线 Light" w:hint="eastAsia"/>
                <w:b/>
                <w:sz w:val="30"/>
                <w:szCs w:val="30"/>
              </w:rPr>
              <w:t>实验</w:t>
            </w:r>
            <w:r w:rsidRPr="004C2F36">
              <w:rPr>
                <w:rFonts w:ascii="等线 Light" w:eastAsia="等线 Light" w:hAnsi="等线 Light"/>
                <w:b/>
                <w:sz w:val="30"/>
                <w:szCs w:val="30"/>
              </w:rPr>
              <w:t>名称</w:t>
            </w:r>
            <w:r w:rsidRPr="004C2F36">
              <w:rPr>
                <w:rFonts w:ascii="等线 Light" w:eastAsia="等线 Light" w:hAnsi="等线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469CDE6E" w14:textId="565C718B" w:rsidR="004C2F36" w:rsidRPr="00164225" w:rsidRDefault="004C2F36" w:rsidP="004C2F36">
            <w:pPr>
              <w:rPr>
                <w:rFonts w:ascii="等线 Light" w:eastAsia="等线 Light" w:hAnsi="等线 Light"/>
                <w:b/>
                <w:sz w:val="24"/>
              </w:rPr>
            </w:pPr>
            <w:r>
              <w:rPr>
                <w:rFonts w:ascii="等线 Light" w:eastAsia="等线 Light" w:hAnsi="等线 Light"/>
                <w:b/>
                <w:sz w:val="24"/>
              </w:rPr>
              <w:t>AI 编程作业：Swing 记事本程序</w:t>
            </w:r>
          </w:p>
        </w:tc>
      </w:tr>
      <w:tr w:rsidR="004C2F36" w:rsidRPr="00164225" w14:paraId="3F3CC8E9" w14:textId="77777777" w:rsidTr="00442361">
        <w:tc>
          <w:tcPr>
            <w:tcW w:w="2410" w:type="dxa"/>
          </w:tcPr>
          <w:p w14:paraId="314E26FC" w14:textId="77777777" w:rsidR="004C2F36" w:rsidRPr="00164225" w:rsidRDefault="004C2F36" w:rsidP="004C2F36">
            <w:pPr>
              <w:rPr>
                <w:rFonts w:ascii="等线 Light" w:eastAsia="等线 Light" w:hAnsi="等线 Light"/>
                <w:b/>
                <w:sz w:val="30"/>
                <w:szCs w:val="30"/>
              </w:rPr>
            </w:pPr>
            <w:r w:rsidRPr="00164225">
              <w:rPr>
                <w:rFonts w:ascii="等线 Light" w:eastAsia="等线 Light" w:hAnsi="等线 Light" w:hint="eastAsia"/>
                <w:b/>
                <w:sz w:val="30"/>
                <w:szCs w:val="30"/>
              </w:rPr>
              <w:t>实验日期</w:t>
            </w:r>
            <w:r w:rsidRPr="00164225">
              <w:rPr>
                <w:rFonts w:ascii="等线 Light" w:eastAsia="等线 Light" w:hAnsi="等线 Light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1E3A5788" w14:textId="337CB6EA" w:rsidR="00871830" w:rsidRPr="00164225" w:rsidRDefault="00871830" w:rsidP="004C2F36">
            <w:pPr>
              <w:rPr>
                <w:rFonts w:ascii="等线 Light" w:eastAsia="等线 Light" w:hAnsi="等线 Light"/>
                <w:b/>
                <w:sz w:val="24"/>
              </w:rPr>
            </w:pPr>
            <w:r>
              <w:rPr>
                <w:rFonts w:ascii="等线 Light" w:eastAsia="等线 Light" w:hAnsi="等线 Light"/>
                <w:b/>
                <w:sz w:val="24"/>
              </w:rPr>
              <w:t>2026 年 5 月 28 日</w:t>
            </w:r>
          </w:p>
        </w:tc>
      </w:tr>
      <w:tr w:rsidR="004C2F36" w:rsidRPr="00164225" w14:paraId="589BDEBD" w14:textId="77777777" w:rsidTr="0039431A">
        <w:tc>
          <w:tcPr>
            <w:tcW w:w="2410" w:type="dxa"/>
            <w:tcBorders>
              <w:bottom w:val="single" w:sz="4" w:space="0" w:color="D9D9D9"/>
            </w:tcBorders>
          </w:tcPr>
          <w:p w14:paraId="19F45795" w14:textId="77777777" w:rsidR="004C2F36" w:rsidRPr="00164225" w:rsidRDefault="004C2F36" w:rsidP="004C2F36">
            <w:pPr>
              <w:rPr>
                <w:rFonts w:ascii="等线 Light" w:eastAsia="等线 Light" w:hAnsi="等线 Light"/>
                <w:b/>
                <w:sz w:val="30"/>
                <w:szCs w:val="30"/>
              </w:rPr>
            </w:pPr>
            <w:r w:rsidRPr="00164225">
              <w:rPr>
                <w:rFonts w:ascii="等线 Light" w:eastAsia="等线 Light" w:hAnsi="等线 Light" w:hint="eastAsia"/>
                <w:b/>
                <w:sz w:val="30"/>
                <w:szCs w:val="30"/>
              </w:rPr>
              <w:t>实验</w:t>
            </w:r>
            <w:r w:rsidRPr="00164225">
              <w:rPr>
                <w:rFonts w:ascii="等线 Light" w:eastAsia="等线 Light" w:hAnsi="等线 Light"/>
                <w:b/>
                <w:sz w:val="30"/>
                <w:szCs w:val="30"/>
              </w:rPr>
              <w:t>地点：</w:t>
            </w:r>
          </w:p>
        </w:tc>
        <w:tc>
          <w:tcPr>
            <w:tcW w:w="5244" w:type="dxa"/>
            <w:tcBorders>
              <w:bottom w:val="single" w:sz="4" w:space="0" w:color="D9D9D9"/>
            </w:tcBorders>
            <w:vAlign w:val="center"/>
          </w:tcPr>
          <w:p w14:paraId="4DD0A6CD" w14:textId="52820B8B" w:rsidR="004C2F36" w:rsidRPr="00164225" w:rsidRDefault="004C2F36" w:rsidP="004C2F36">
            <w:pPr>
              <w:rPr>
                <w:rFonts w:ascii="等线 Light" w:eastAsia="等线 Light" w:hAnsi="等线 Light"/>
                <w:b/>
                <w:sz w:val="24"/>
              </w:rPr>
            </w:pPr>
            <w:r>
              <w:rPr>
                <w:rFonts w:ascii="等线 Light" w:eastAsia="等线 Light" w:hAnsi="等线 Light"/>
                <w:b/>
                <w:sz w:val="24"/>
              </w:rPr>
              <w:t>个人电脑 / Codex 开发环境</w:t>
            </w:r>
          </w:p>
        </w:tc>
      </w:tr>
      <w:tr w:rsidR="004C2F36" w:rsidRPr="00164225" w14:paraId="352488E8" w14:textId="77777777" w:rsidTr="0039431A">
        <w:tc>
          <w:tcPr>
            <w:tcW w:w="2410" w:type="dxa"/>
            <w:tcBorders>
              <w:bottom w:val="single" w:sz="4" w:space="0" w:color="D9D9D9"/>
            </w:tcBorders>
          </w:tcPr>
          <w:p w14:paraId="6EBCD173" w14:textId="77777777" w:rsidR="004C2F36" w:rsidRPr="00164225" w:rsidRDefault="004C2F36" w:rsidP="004C2F36">
            <w:pPr>
              <w:rPr>
                <w:rFonts w:ascii="等线 Light" w:eastAsia="等线 Light" w:hAnsi="等线 Light"/>
                <w:b/>
                <w:sz w:val="30"/>
                <w:szCs w:val="30"/>
              </w:rPr>
            </w:pPr>
            <w:r w:rsidRPr="00164225">
              <w:rPr>
                <w:rFonts w:ascii="等线 Light" w:eastAsia="等线 Light" w:hAnsi="等线 Light"/>
                <w:b/>
                <w:sz w:val="30"/>
                <w:szCs w:val="30"/>
              </w:rPr>
              <w:t>提交日期：</w:t>
            </w:r>
          </w:p>
        </w:tc>
        <w:tc>
          <w:tcPr>
            <w:tcW w:w="5244" w:type="dxa"/>
            <w:tcBorders>
              <w:bottom w:val="single" w:sz="4" w:space="0" w:color="D9D9D9"/>
            </w:tcBorders>
            <w:vAlign w:val="center"/>
          </w:tcPr>
          <w:p w14:paraId="5CBC0BFB" w14:textId="6201B9D9" w:rsidR="00871830" w:rsidRPr="00164225" w:rsidRDefault="00871830" w:rsidP="004C2F36">
            <w:pPr>
              <w:rPr>
                <w:rFonts w:ascii="等线 Light" w:eastAsia="等线 Light" w:hAnsi="等线 Light"/>
                <w:b/>
                <w:sz w:val="24"/>
              </w:rPr>
            </w:pPr>
            <w:r>
              <w:rPr>
                <w:rFonts w:ascii="等线 Light" w:eastAsia="等线 Light" w:hAnsi="等线 Light"/>
                <w:b/>
                <w:sz w:val="24"/>
              </w:rPr>
              <w:t>2026 年 5 月 28 日</w:t>
            </w:r>
          </w:p>
        </w:tc>
      </w:tr>
      <w:tr w:rsidR="0039431A" w:rsidRPr="00164225" w14:paraId="3461E208" w14:textId="77777777" w:rsidTr="0039431A">
        <w:tc>
          <w:tcPr>
            <w:tcW w:w="7654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55A4F543" w14:textId="77777777" w:rsidR="0039431A" w:rsidRPr="00164225" w:rsidRDefault="0039431A" w:rsidP="004C2F36">
            <w:pPr>
              <w:rPr>
                <w:rFonts w:ascii="等线 Light" w:eastAsia="等线 Light" w:hAnsi="等线 Light"/>
                <w:b/>
                <w:sz w:val="28"/>
                <w:szCs w:val="28"/>
              </w:rPr>
            </w:pPr>
          </w:p>
        </w:tc>
      </w:tr>
      <w:tr w:rsidR="0039431A" w:rsidRPr="00164225" w14:paraId="59877CFB" w14:textId="77777777" w:rsidTr="0039431A">
        <w:tc>
          <w:tcPr>
            <w:tcW w:w="2410" w:type="dxa"/>
            <w:tcBorders>
              <w:top w:val="single" w:sz="4" w:space="0" w:color="D9D9D9"/>
            </w:tcBorders>
          </w:tcPr>
          <w:p w14:paraId="2A292CD1" w14:textId="77777777" w:rsidR="0039431A" w:rsidRPr="00164225" w:rsidRDefault="0039431A" w:rsidP="0039431A">
            <w:pPr>
              <w:rPr>
                <w:rFonts w:ascii="等线 Light" w:eastAsia="等线 Light" w:hAnsi="等线 Light"/>
                <w:b/>
                <w:sz w:val="30"/>
                <w:szCs w:val="30"/>
              </w:rPr>
            </w:pPr>
            <w:r w:rsidRPr="007762FA">
              <w:rPr>
                <w:rFonts w:ascii="等线 Light" w:eastAsia="等线 Light" w:hAnsi="等线 Light" w:hint="eastAsia"/>
                <w:b/>
                <w:sz w:val="30"/>
                <w:szCs w:val="30"/>
              </w:rPr>
              <w:t>学号：</w:t>
            </w:r>
          </w:p>
        </w:tc>
        <w:tc>
          <w:tcPr>
            <w:tcW w:w="5244" w:type="dxa"/>
            <w:tcBorders>
              <w:top w:val="single" w:sz="4" w:space="0" w:color="D9D9D9"/>
            </w:tcBorders>
            <w:vAlign w:val="center"/>
          </w:tcPr>
          <w:p w14:paraId="08A91496" w14:textId="77439850" w:rsidR="0039431A" w:rsidRPr="00164225" w:rsidRDefault="0039431A" w:rsidP="0039431A">
            <w:pPr>
              <w:rPr>
                <w:rFonts w:ascii="等线 Light" w:eastAsia="等线 Light" w:hAnsi="等线 Light"/>
                <w:b/>
                <w:sz w:val="24"/>
              </w:rPr>
            </w:pPr>
            <w:r>
              <w:rPr>
                <w:rFonts w:ascii="等线 Light" w:eastAsia="等线 Light" w:hAnsi="等线 Light"/>
                <w:b/>
                <w:sz w:val="24"/>
              </w:rPr>
              <w:t>22920242203267</w:t>
            </w:r>
          </w:p>
        </w:tc>
      </w:tr>
      <w:tr w:rsidR="0039431A" w:rsidRPr="00164225" w14:paraId="5B164340" w14:textId="77777777" w:rsidTr="00442361">
        <w:tc>
          <w:tcPr>
            <w:tcW w:w="2410" w:type="dxa"/>
          </w:tcPr>
          <w:p w14:paraId="3DD295C1" w14:textId="77777777" w:rsidR="0039431A" w:rsidRPr="00164225" w:rsidRDefault="0039431A" w:rsidP="0039431A">
            <w:pPr>
              <w:rPr>
                <w:rFonts w:ascii="等线 Light" w:eastAsia="等线 Light" w:hAnsi="等线 Light"/>
                <w:b/>
                <w:sz w:val="30"/>
                <w:szCs w:val="30"/>
              </w:rPr>
            </w:pPr>
            <w:r w:rsidRPr="00164225">
              <w:rPr>
                <w:rFonts w:ascii="等线 Light" w:eastAsia="等线 Light" w:hAnsi="等线 Light" w:hint="eastAsia"/>
                <w:b/>
                <w:sz w:val="30"/>
                <w:szCs w:val="30"/>
              </w:rPr>
              <w:t>姓名：</w:t>
            </w:r>
          </w:p>
        </w:tc>
        <w:tc>
          <w:tcPr>
            <w:tcW w:w="5244" w:type="dxa"/>
            <w:vAlign w:val="center"/>
          </w:tcPr>
          <w:p w14:paraId="52C7EE85" w14:textId="77373723" w:rsidR="0039431A" w:rsidRPr="00164225" w:rsidRDefault="0039431A" w:rsidP="0039431A">
            <w:pPr>
              <w:rPr>
                <w:rFonts w:ascii="等线 Light" w:eastAsia="等线 Light" w:hAnsi="等线 Light"/>
                <w:b/>
                <w:sz w:val="24"/>
              </w:rPr>
            </w:pPr>
            <w:r>
              <w:rPr>
                <w:rFonts w:ascii="等线 Light" w:eastAsia="等线 Light" w:hAnsi="等线 Light"/>
                <w:b/>
                <w:sz w:val="24"/>
              </w:rPr>
              <w:t>李富悦</w:t>
            </w:r>
          </w:p>
        </w:tc>
      </w:tr>
      <w:tr w:rsidR="0039431A" w:rsidRPr="00164225" w14:paraId="7969002B" w14:textId="77777777" w:rsidTr="00442361">
        <w:tc>
          <w:tcPr>
            <w:tcW w:w="2410" w:type="dxa"/>
          </w:tcPr>
          <w:p w14:paraId="001ECD6A" w14:textId="77777777" w:rsidR="0039431A" w:rsidRPr="00164225" w:rsidRDefault="0039431A" w:rsidP="0039431A">
            <w:pPr>
              <w:rPr>
                <w:rFonts w:ascii="等线 Light" w:eastAsia="等线 Light" w:hAnsi="等线 Light"/>
                <w:b/>
                <w:sz w:val="30"/>
                <w:szCs w:val="30"/>
              </w:rPr>
            </w:pPr>
            <w:r w:rsidRPr="00164225">
              <w:rPr>
                <w:rFonts w:ascii="等线 Light" w:eastAsia="等线 Light" w:hAnsi="等线 Light"/>
                <w:b/>
                <w:sz w:val="30"/>
                <w:szCs w:val="30"/>
              </w:rPr>
              <w:t>专业年级</w:t>
            </w:r>
            <w:r w:rsidRPr="00164225">
              <w:rPr>
                <w:rFonts w:ascii="等线 Light" w:eastAsia="等线 Light" w:hAnsi="等线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38BB02D9" w14:textId="1C4B2025" w:rsidR="0039431A" w:rsidRPr="00164225" w:rsidRDefault="0039431A" w:rsidP="008414C5">
            <w:pPr>
              <w:rPr>
                <w:rFonts w:ascii="等线 Light" w:eastAsia="等线 Light" w:hAnsi="等线 Light"/>
                <w:b/>
                <w:sz w:val="24"/>
              </w:rPr>
            </w:pPr>
            <w:r>
              <w:rPr>
                <w:rFonts w:ascii="等线 Light" w:eastAsia="等线 Light" w:hAnsi="等线 Light"/>
                <w:b/>
                <w:sz w:val="24"/>
              </w:rPr>
              <w:t>2024 级</w:t>
            </w:r>
          </w:p>
        </w:tc>
      </w:tr>
      <w:tr w:rsidR="00164225" w:rsidRPr="00164225" w14:paraId="349CEF89" w14:textId="77777777" w:rsidTr="00442361">
        <w:tc>
          <w:tcPr>
            <w:tcW w:w="2410" w:type="dxa"/>
          </w:tcPr>
          <w:p w14:paraId="4C3868D5" w14:textId="77777777" w:rsidR="00164225" w:rsidRPr="00164225" w:rsidRDefault="00164225" w:rsidP="0039431A">
            <w:pPr>
              <w:rPr>
                <w:rFonts w:ascii="等线 Light" w:eastAsia="等线 Light" w:hAnsi="等线 Light"/>
                <w:b/>
                <w:sz w:val="30"/>
                <w:szCs w:val="30"/>
              </w:rPr>
            </w:pPr>
            <w:r w:rsidRPr="00164225">
              <w:rPr>
                <w:rFonts w:ascii="等线 Light" w:eastAsia="等线 Light" w:hAnsi="等线 Light" w:hint="eastAsia"/>
                <w:b/>
                <w:sz w:val="30"/>
                <w:szCs w:val="30"/>
              </w:rPr>
              <w:t>学年</w:t>
            </w:r>
            <w:r w:rsidRPr="00164225">
              <w:rPr>
                <w:rFonts w:ascii="等线 Light" w:eastAsia="等线 Light" w:hAnsi="等线 Light"/>
                <w:b/>
                <w:sz w:val="30"/>
                <w:szCs w:val="30"/>
              </w:rPr>
              <w:t>学期</w:t>
            </w:r>
            <w:r w:rsidR="00CD5FCE">
              <w:rPr>
                <w:rFonts w:ascii="等线 Light" w:eastAsia="等线 Light" w:hAnsi="等线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2B1A8CEB" w14:textId="091CEA9C" w:rsidR="00164225" w:rsidRPr="00164225" w:rsidRDefault="00164225" w:rsidP="0039431A">
            <w:pPr>
              <w:rPr>
                <w:rFonts w:ascii="等线 Light" w:eastAsia="等线 Light" w:hAnsi="等线 Light"/>
                <w:b/>
                <w:sz w:val="24"/>
              </w:rPr>
            </w:pPr>
            <w:r>
              <w:rPr>
                <w:rFonts w:ascii="等线 Light" w:eastAsia="等线 Light" w:hAnsi="等线 Light"/>
                <w:b/>
                <w:sz w:val="24"/>
              </w:rPr>
              <w:t>2025-2026 学年第二学期</w:t>
            </w:r>
          </w:p>
        </w:tc>
      </w:tr>
    </w:tbl>
    <w:p>
      <w:r>
        <w:br w:type="page"/>
      </w:r>
    </w:p>
    <w:p w14:paraId="0C7057EC" w14:textId="2BFB3514" w:rsidR="00871830" w:rsidRPr="007B648E" w:rsidRDefault="00871830" w:rsidP="007B648E">
      <w:pPr>
        <w:pStyle w:val="2"/>
        <w:numPr>
          <w:ilvl w:val="0"/>
          <w:numId w:val="6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实验目的 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本次实验要求借助 AI 工具完成一个 Java 记事本程序，功能尽量接近 Windows 记事本，并整理代码、实验报告和演示视频材料。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实验重点是把自然语言需求拆解为可实现的 Swing 桌面程序功能，使用 AI 辅助完成代码设计、调试、截图材料和报告撰写，同时保留人工检查与修改过程。</w:t>
      </w:r>
    </w:p>
    <w:p w14:paraId="69509954" w14:textId="72A400AC" w:rsidR="00217A71" w:rsidRPr="007B648E" w:rsidRDefault="00871830" w:rsidP="001F2624">
      <w:pPr>
        <w:pStyle w:val="2"/>
        <w:numPr>
          <w:ilvl w:val="0"/>
          <w:numId w:val="6"/>
        </w:numPr>
        <w:rPr>
          <w:rStyle w:val="af0"/>
          <w:rFonts w:hint="eastAsia"/>
          <w:i w:val="0"/>
          <w:iCs w:val="0"/>
        </w:rPr>
      </w:pPr>
      <w:r>
        <w:rPr>
          <w:rStyle w:val="af0"/>
          <w:rFonts w:hint="eastAsia"/>
          <w:i w:val="0"/>
          <w:iCs w:val="0"/>
        </w:rPr>
        <w:t>实验内容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1. 使用 Java Swing 实现桌面记事本程序，包含新建、打开、保存、另存为、退出、撤销、剪切、复制、粘贴、删除、查找、替换、转到、自动换行、字体、缩放、状态栏、关于等常用功能。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2. 按课程要求保存源代码、实验报告和程序运行视频。录制视频时，在记事本中输入学号和姓名：22920242203267 李富悦。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3. 使用 AI 辅助生成代码、解释功能实现、定位编译问题和整理报告材料，并将关键提示词和 AI 生成代码过程截图放入报告。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主要提示词：请使用 Java Swing 开发一个接近 Windows 记事本的桌面程序，要求有菜单栏、文本编辑区、文件读写、编辑功能、查找替换、字体设置、自动换行、状态栏和缩放功能，代码结构清晰，适合作为 Java 大作业提交。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补充提示词：请根据课程实验报告模板，生成一份包含实验目的、实验内容、算法流程、核心功能实现、测试数据、运行结果、问题解决和实验心得的 Word 报告，并加入 AI 生成代码过程截图。</w:t>
      </w:r>
    </w:p>
    <w:p w14:paraId="7BC0F371" w14:textId="20AAE76B" w:rsidR="008D4E88" w:rsidRPr="00217A71" w:rsidRDefault="00217A71" w:rsidP="00217A71">
      <w:pPr>
        <w:pStyle w:val="2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算法流程（根据需要选择）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1. 程序启动时创建 NotepadFrame 主窗口，初始化菜单栏、文本编辑区、状态栏和快捷键，并创建 DocumentModel 保存当前文件、文本修改状态和编码信息。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2. 用户执行新建、打开、保存、另存为等操作时，先检查当前文档是否已经修改；如果未保存，则弹出确认对话框，再调用 FileService 完成 UTF-8 文本读写。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3. 文本编辑区通过 Swing 文档监听器记录修改状态，通过 UndoManager 支持撤销和重做，通过 JTextArea 自带方法支持剪切、复制、粘贴和删除。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4. 查找和替换功能由 FindReplaceDialog 处理，按用户输入的关键词在当前文本中定位匹配位置，并可执行单次替换或全部替换。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5. 字体、自动换行、缩放和状态栏属于界面状态控制，修改后立即作用到 JTextArea，并同步窗口底部的行列号、字符数和缩放比例。</w:t>
      </w:r>
    </w:p>
    <w:p w14:paraId="7F8FA531" w14:textId="77777777" w:rsidR="00217A71" w:rsidRPr="00217A71" w:rsidRDefault="00217A71" w:rsidP="00217A71">
      <w:pPr>
        <w:pStyle w:val="2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核心功能实现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NotepadApp 是程序入口，负责设置系统观感并启动主窗口。NotepadFrame 负责菜单、工具动作、文本区、状态栏和窗口关闭逻辑，是整个程序的界面控制中心。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DocumentModel 负责记录当前文件路径、修改状态和最后保存内容，避免界面层直接管理过多文档状态。FileService 统一处理打开、保存和另存为，便于后续扩展编码或异常处理。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FindReplaceDialog 实现查找、查找下一个、替换和全部替换。FontChooserDialog 提供字体、字形和字号选择，使文本区可以像 Windows 记事本一样切换显示字体。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StatusBar 根据光标位置和文档内容实时显示行列号、字符数、编码和缩放比例。ScreenshotExporter 用于生成报告中需要的程序运行截图，便于复现实验材料。</w:t>
      </w:r>
    </w:p>
    <w:p w14:paraId="125DC7EE" w14:textId="10C83877" w:rsidR="00C45DC8" w:rsidRPr="007B648E" w:rsidRDefault="00C45DC8" w:rsidP="00C45DC8">
      <w:pPr>
        <w:pStyle w:val="2"/>
        <w:numPr>
          <w:ilvl w:val="0"/>
          <w:numId w:val="6"/>
        </w:numPr>
        <w:rPr>
          <w:rFonts w:hint="eastAsia"/>
          <w:noProof/>
          <w:sz w:val="28"/>
          <w:szCs w:val="24"/>
        </w:rPr>
      </w:pPr>
      <w:r>
        <w:rPr>
          <w:rFonts w:hint="eastAsia"/>
          <w:noProof/>
          <w:sz w:val="28"/>
          <w:szCs w:val="24"/>
        </w:rPr>
        <w:t>测试数据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测试输入文本：22920242203267 李富悦；Java Swing Notepad 测试；查找关键字 notepad；替换关键字 记事本。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文件功能测试：新建文档后输入文本，执行保存；重新打开文件检查内容是否一致；修改内容后执行另存为；关闭窗口时检查未保存提示是否出现。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编辑功能测试：输入多行文本后执行复制、粘贴、剪切、删除、撤销和重做；使用查找替换对多处关键词进行定位和批量替换。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显示功能测试：切换自动换行，调整字体和字号，执行放大、缩小和恢复默认缩放，并观察状态栏中行列号、字符数和缩放比例是否同步变化。</w:t>
      </w:r>
    </w:p>
    <w:p w14:paraId="62BD8AE7" w14:textId="67DDD280" w:rsidR="00C45DC8" w:rsidRDefault="00C45DC8" w:rsidP="00C45DC8">
      <w:pPr>
        <w:pStyle w:val="2"/>
        <w:numPr>
          <w:ilvl w:val="0"/>
          <w:numId w:val="6"/>
        </w:numPr>
        <w:rPr>
          <w:noProof/>
          <w:sz w:val="28"/>
          <w:szCs w:val="24"/>
        </w:rPr>
      </w:pPr>
      <w:r>
        <w:rPr>
          <w:noProof/>
          <w:sz w:val="28"/>
          <w:szCs w:val="24"/>
        </w:rPr>
        <w:t>运行结果</w:t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754880" cy="2719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cess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9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</w:pPr>
      <w:r>
        <w:rPr>
          <w:rFonts w:hint="eastAsia"/>
          <w:noProof/>
        </w:rPr>
        <w:t>图1 AI辅助编程需求分析截图</w:t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754880" cy="2719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cess-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9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</w:pPr>
      <w:r>
        <w:rPr>
          <w:rFonts w:hint="eastAsia"/>
          <w:noProof/>
        </w:rPr>
        <w:t>图2 AI辅助编程提示词选择截图</w:t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754880" cy="2719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cess-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9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</w:pPr>
      <w:r>
        <w:rPr>
          <w:rFonts w:hint="eastAsia"/>
          <w:noProof/>
        </w:rPr>
        <w:t>图3 AI辅助编程设计讨论截图</w:t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754880" cy="2719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cess-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9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</w:pPr>
      <w:r>
        <w:rPr>
          <w:rFonts w:hint="eastAsia"/>
          <w:noProof/>
        </w:rPr>
        <w:t>图4 AI辅助生成代码过程截图</w:t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754880" cy="20378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ile-ru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378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</w:pPr>
      <w:r>
        <w:rPr>
          <w:rFonts w:hint="eastAsia"/>
          <w:noProof/>
        </w:rPr>
        <w:t>图5 程序编译与运行截图</w:t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754880" cy="32755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wind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</w:pPr>
      <w:r>
        <w:rPr>
          <w:rFonts w:hint="eastAsia"/>
          <w:noProof/>
        </w:rPr>
        <w:t>图6 记事本主界面截图</w:t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206240" cy="2103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-repla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</w:pPr>
      <w:r>
        <w:rPr>
          <w:rFonts w:hint="eastAsia"/>
          <w:noProof/>
        </w:rPr>
        <w:t>图7 查找替换功能截图</w:t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206240" cy="29120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-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12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</w:pPr>
      <w:r>
        <w:rPr>
          <w:rFonts w:hint="eastAsia"/>
          <w:noProof/>
        </w:rPr>
        <w:t>图8 字体设置功能截图</w:t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754880" cy="32755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om-statu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8DF7F" w14:textId="7AB9A291" w:rsidR="005571AB" w:rsidRDefault="00217A71" w:rsidP="00AA28B6">
      <w:pPr>
        <w:rPr>
          <w:rFonts w:hint="eastAsia"/>
          <w:noProof/>
        </w:rPr>
        <w:jc w:val="center"/>
      </w:pPr>
      <w:r>
        <w:rPr>
          <w:rFonts w:hint="eastAsia"/>
          <w:noProof/>
        </w:rPr>
        <w:t>图9 缩放与状态栏截图</w:t>
      </w:r>
    </w:p>
    <w:p w14:paraId="226B64A0" w14:textId="33B13CD0" w:rsidR="00F205E0" w:rsidRDefault="007C3870" w:rsidP="007C3870">
      <w:pPr>
        <w:pStyle w:val="2"/>
        <w:numPr>
          <w:ilvl w:val="0"/>
          <w:numId w:val="6"/>
        </w:numPr>
        <w:rPr>
          <w:noProof/>
          <w:sz w:val="28"/>
          <w:szCs w:val="24"/>
        </w:rPr>
      </w:pPr>
      <w:r>
        <w:rPr>
          <w:noProof/>
          <w:sz w:val="28"/>
          <w:szCs w:val="24"/>
        </w:rPr>
        <w:t>出现的问题及解决方法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问题一：AI 初稿容易把所有功能写在一个类中，后续维护困难。解决方法是继续提示 AI 按职责拆分为主窗口、文档模型、文件服务、查找替换对话框和字体对话框。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问题二：保存和退出时容易遗漏未保存确认。解决方法是在新建、打开、退出前统一调用确认方法，保证用户修改内容不会被直接覆盖。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问题三：查找替换需要处理大小写、当前位置和未找到提示。解决方法是把查找逻辑集中在对话框中，并对匹配失败、空关键词等情况进行判断。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问题四：报告排版若直接指定字体，容易偏离学校模板。解决方法是保留原始 Word 模板的段落、编号和表格格式，只替换文字和插入图片。</w:t>
      </w:r>
    </w:p>
    <w:p w14:paraId="3176D66C" w14:textId="368C1BC6" w:rsidR="007C3870" w:rsidRDefault="007C3870" w:rsidP="007C3870">
      <w:pPr>
        <w:pStyle w:val="2"/>
        <w:numPr>
          <w:ilvl w:val="0"/>
          <w:numId w:val="6"/>
        </w:numPr>
      </w:pPr>
      <w:r>
        <w:rPr>
          <w:rFonts w:hint="eastAsia"/>
        </w:rPr>
        <w:t>实验心得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AI 在快速搭建 Swing 程序结构、生成菜单动作、补齐异常处理和整理测试步骤方面效果较好，能节省大量重复编码时间。对于明确的小功能，例如文件读写、查找替换和状态栏更新，提示词越具体，生成结果越接近可直接使用的代码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使用 AI 时不能只给一句笼统要求。更有效的提示词应说明开发语言、界面框架、目标功能、文件结构、交互细节和提交要求；生成后还需要人工编译运行、检查边界情况，并根据课程模板调整报告格式。</w:t>
      </w:r>
    </w:p>
    <w:p w14:paraId="3618DF7F" w14:textId="7AB9A291" w:rsidR="005571AB" w:rsidRDefault="00217A71" w:rsidP="00AA28B6">
      <w:pPr>
        <w:rPr>
          <w:rFonts w:hint="eastAsia"/>
          <w:noProof/>
        </w:rPr>
      </w:pPr>
      <w:r>
        <w:rPr>
          <w:rFonts w:hint="eastAsia"/>
          <w:noProof/>
        </w:rPr>
        <w:t>本次实验中遇到的主要困难是功能较多，AI 初稿容易忽略细节或产生不符合模板的排版。通过分步骤提示、逐项测试和对照原始模板修改，最终完成了接近 Windows 记事本的 Java 程序和配套实验报告。</w:t>
      </w:r>
    </w:p>
    <w:sectPr w:rsidR="00286904" w:rsidRPr="007921EE" w:rsidSect="009C0D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13D71" w14:textId="77777777" w:rsidR="00C017B8" w:rsidRDefault="00C017B8">
      <w:r>
        <w:separator/>
      </w:r>
    </w:p>
  </w:endnote>
  <w:endnote w:type="continuationSeparator" w:id="0">
    <w:p w14:paraId="30E0E49A" w14:textId="77777777" w:rsidR="00C017B8" w:rsidRDefault="00C01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6E42C7" w14:textId="77777777" w:rsidR="0081682C" w:rsidRDefault="0081682C">
    <w:pPr>
      <w:pStyle w:val="a6"/>
      <w:framePr w:h="0"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15047462" w14:textId="77777777" w:rsidR="0081682C" w:rsidRDefault="0081682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DD702B" w14:textId="77777777" w:rsidR="0081682C" w:rsidRDefault="0081682C">
    <w:pPr>
      <w:pStyle w:val="a6"/>
      <w:framePr w:h="0"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EA32F8">
      <w:rPr>
        <w:rStyle w:val="a3"/>
        <w:noProof/>
      </w:rPr>
      <w:t>1</w:t>
    </w:r>
    <w:r>
      <w:fldChar w:fldCharType="end"/>
    </w:r>
  </w:p>
  <w:p w14:paraId="592503A0" w14:textId="77777777" w:rsidR="0081682C" w:rsidRDefault="0081682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E55DBB" w14:textId="77777777" w:rsidR="000661B7" w:rsidRDefault="000661B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240D3D" w14:textId="77777777" w:rsidR="00C017B8" w:rsidRDefault="00C017B8">
      <w:r>
        <w:separator/>
      </w:r>
    </w:p>
  </w:footnote>
  <w:footnote w:type="continuationSeparator" w:id="0">
    <w:p w14:paraId="187E3F0E" w14:textId="77777777" w:rsidR="00C017B8" w:rsidRDefault="00C01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0EDEF1" w14:textId="77777777" w:rsidR="000661B7" w:rsidRDefault="000661B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D9A336" w14:textId="77777777" w:rsidR="000661B7" w:rsidRDefault="000661B7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89309C" w14:textId="77777777" w:rsidR="002D4263" w:rsidRDefault="002D4263" w:rsidP="009C0D85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25pt;height:11.25pt" o:bullet="t">
        <v:imagedata r:id="rId1" o:title="msoB0DC"/>
      </v:shape>
    </w:pict>
  </w:numPicBullet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C823B1"/>
    <w:multiLevelType w:val="hybridMultilevel"/>
    <w:tmpl w:val="09DE08C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19CD030D"/>
    <w:multiLevelType w:val="hybridMultilevel"/>
    <w:tmpl w:val="8178816E"/>
    <w:lvl w:ilvl="0" w:tplc="04090001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  <w:sz w:val="28"/>
        <w:szCs w:val="28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B992B7C"/>
    <w:multiLevelType w:val="hybridMultilevel"/>
    <w:tmpl w:val="CAC6CA2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6587B99"/>
    <w:multiLevelType w:val="hybridMultilevel"/>
    <w:tmpl w:val="D7960E2C"/>
    <w:lvl w:ilvl="0" w:tplc="47B6601E">
      <w:start w:val="1"/>
      <w:numFmt w:val="bullet"/>
      <w:lvlText w:val="¬"/>
      <w:lvlJc w:val="left"/>
      <w:pPr>
        <w:ind w:left="1020" w:hanging="42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5" w15:restartNumberingAfterBreak="0">
    <w:nsid w:val="78745C47"/>
    <w:multiLevelType w:val="hybridMultilevel"/>
    <w:tmpl w:val="2098D10C"/>
    <w:lvl w:ilvl="0" w:tplc="ABA0C012">
      <w:start w:val="1"/>
      <w:numFmt w:val="decimal"/>
      <w:lvlText w:val="%1."/>
      <w:lvlJc w:val="left"/>
      <w:pPr>
        <w:ind w:left="780" w:hanging="360"/>
      </w:pPr>
      <w:rPr>
        <w:rFonts w:hint="default"/>
        <w:sz w:val="28"/>
        <w:szCs w:val="28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B72"/>
    <w:rsid w:val="00005DBF"/>
    <w:rsid w:val="00026C82"/>
    <w:rsid w:val="000328B5"/>
    <w:rsid w:val="00042BEA"/>
    <w:rsid w:val="000435DD"/>
    <w:rsid w:val="000661B7"/>
    <w:rsid w:val="00067B38"/>
    <w:rsid w:val="0009751B"/>
    <w:rsid w:val="000A046D"/>
    <w:rsid w:val="000A16A3"/>
    <w:rsid w:val="000A6CB0"/>
    <w:rsid w:val="000B3F35"/>
    <w:rsid w:val="000C425B"/>
    <w:rsid w:val="000D12F5"/>
    <w:rsid w:val="000E1716"/>
    <w:rsid w:val="00101DA0"/>
    <w:rsid w:val="00104592"/>
    <w:rsid w:val="00122FFC"/>
    <w:rsid w:val="001361F4"/>
    <w:rsid w:val="0014343D"/>
    <w:rsid w:val="00147C4E"/>
    <w:rsid w:val="00161FA5"/>
    <w:rsid w:val="00164225"/>
    <w:rsid w:val="00165582"/>
    <w:rsid w:val="00172A27"/>
    <w:rsid w:val="00173774"/>
    <w:rsid w:val="001A5F6C"/>
    <w:rsid w:val="001C157C"/>
    <w:rsid w:val="001C482C"/>
    <w:rsid w:val="001D1FDC"/>
    <w:rsid w:val="001F2624"/>
    <w:rsid w:val="002044C3"/>
    <w:rsid w:val="00211E90"/>
    <w:rsid w:val="00214085"/>
    <w:rsid w:val="00217A71"/>
    <w:rsid w:val="00223079"/>
    <w:rsid w:val="00256CD7"/>
    <w:rsid w:val="0026348E"/>
    <w:rsid w:val="00282A10"/>
    <w:rsid w:val="00286904"/>
    <w:rsid w:val="00297914"/>
    <w:rsid w:val="002A1F32"/>
    <w:rsid w:val="002A721E"/>
    <w:rsid w:val="002B793B"/>
    <w:rsid w:val="002C08BD"/>
    <w:rsid w:val="002D4263"/>
    <w:rsid w:val="002E0BCF"/>
    <w:rsid w:val="002F1B2F"/>
    <w:rsid w:val="00303E55"/>
    <w:rsid w:val="00306F1A"/>
    <w:rsid w:val="003138E2"/>
    <w:rsid w:val="00331728"/>
    <w:rsid w:val="00335D54"/>
    <w:rsid w:val="003501EA"/>
    <w:rsid w:val="003766C5"/>
    <w:rsid w:val="00376E9E"/>
    <w:rsid w:val="00383DC3"/>
    <w:rsid w:val="003852A4"/>
    <w:rsid w:val="00387B14"/>
    <w:rsid w:val="0039431A"/>
    <w:rsid w:val="003A572A"/>
    <w:rsid w:val="003B37D7"/>
    <w:rsid w:val="003D04DD"/>
    <w:rsid w:val="003D3989"/>
    <w:rsid w:val="003D5547"/>
    <w:rsid w:val="003F0D3E"/>
    <w:rsid w:val="003F1792"/>
    <w:rsid w:val="003F7797"/>
    <w:rsid w:val="00402A69"/>
    <w:rsid w:val="00404994"/>
    <w:rsid w:val="00431F35"/>
    <w:rsid w:val="00442361"/>
    <w:rsid w:val="00443365"/>
    <w:rsid w:val="00467BD6"/>
    <w:rsid w:val="00467F68"/>
    <w:rsid w:val="004701DE"/>
    <w:rsid w:val="004731C5"/>
    <w:rsid w:val="00496F80"/>
    <w:rsid w:val="004B222E"/>
    <w:rsid w:val="004B5E3D"/>
    <w:rsid w:val="004C2F36"/>
    <w:rsid w:val="004C5466"/>
    <w:rsid w:val="004D4455"/>
    <w:rsid w:val="004F2012"/>
    <w:rsid w:val="004F571A"/>
    <w:rsid w:val="00510216"/>
    <w:rsid w:val="00515246"/>
    <w:rsid w:val="005571AB"/>
    <w:rsid w:val="0056256B"/>
    <w:rsid w:val="005626DB"/>
    <w:rsid w:val="00583F41"/>
    <w:rsid w:val="00594E6B"/>
    <w:rsid w:val="005A71B6"/>
    <w:rsid w:val="005C2131"/>
    <w:rsid w:val="005E04CB"/>
    <w:rsid w:val="005E6002"/>
    <w:rsid w:val="005E794C"/>
    <w:rsid w:val="00602089"/>
    <w:rsid w:val="00607773"/>
    <w:rsid w:val="006141D2"/>
    <w:rsid w:val="00634F5E"/>
    <w:rsid w:val="006429D9"/>
    <w:rsid w:val="00657F11"/>
    <w:rsid w:val="006665BC"/>
    <w:rsid w:val="006720C3"/>
    <w:rsid w:val="00683826"/>
    <w:rsid w:val="006C3272"/>
    <w:rsid w:val="006C4769"/>
    <w:rsid w:val="006C7027"/>
    <w:rsid w:val="006E3374"/>
    <w:rsid w:val="006F42D6"/>
    <w:rsid w:val="0070721F"/>
    <w:rsid w:val="007250C8"/>
    <w:rsid w:val="00741E45"/>
    <w:rsid w:val="0075129E"/>
    <w:rsid w:val="00771801"/>
    <w:rsid w:val="007762FA"/>
    <w:rsid w:val="00790A54"/>
    <w:rsid w:val="007921EE"/>
    <w:rsid w:val="00794C61"/>
    <w:rsid w:val="0079590C"/>
    <w:rsid w:val="007A38D7"/>
    <w:rsid w:val="007B0673"/>
    <w:rsid w:val="007B14E5"/>
    <w:rsid w:val="007B648E"/>
    <w:rsid w:val="007C3870"/>
    <w:rsid w:val="007F4F15"/>
    <w:rsid w:val="0081214F"/>
    <w:rsid w:val="0081682C"/>
    <w:rsid w:val="0082610D"/>
    <w:rsid w:val="0083576B"/>
    <w:rsid w:val="00835AD3"/>
    <w:rsid w:val="00835B9B"/>
    <w:rsid w:val="008414C5"/>
    <w:rsid w:val="00850AD7"/>
    <w:rsid w:val="00854998"/>
    <w:rsid w:val="00862F17"/>
    <w:rsid w:val="00871830"/>
    <w:rsid w:val="00883FFA"/>
    <w:rsid w:val="00897AF6"/>
    <w:rsid w:val="008D39FD"/>
    <w:rsid w:val="008D4E88"/>
    <w:rsid w:val="008E0EA3"/>
    <w:rsid w:val="008F5D2D"/>
    <w:rsid w:val="00905B52"/>
    <w:rsid w:val="009150BE"/>
    <w:rsid w:val="00916B01"/>
    <w:rsid w:val="00924265"/>
    <w:rsid w:val="0092750F"/>
    <w:rsid w:val="00937942"/>
    <w:rsid w:val="009442DF"/>
    <w:rsid w:val="00946522"/>
    <w:rsid w:val="00967D12"/>
    <w:rsid w:val="009A0E96"/>
    <w:rsid w:val="009A13DA"/>
    <w:rsid w:val="009B3AC1"/>
    <w:rsid w:val="009C0D85"/>
    <w:rsid w:val="009C303A"/>
    <w:rsid w:val="009C5491"/>
    <w:rsid w:val="009D0514"/>
    <w:rsid w:val="009D46CF"/>
    <w:rsid w:val="009E3361"/>
    <w:rsid w:val="009E6849"/>
    <w:rsid w:val="009E6FD1"/>
    <w:rsid w:val="00A0024C"/>
    <w:rsid w:val="00A02C38"/>
    <w:rsid w:val="00A04472"/>
    <w:rsid w:val="00A166F4"/>
    <w:rsid w:val="00A40F04"/>
    <w:rsid w:val="00A44A89"/>
    <w:rsid w:val="00A44CF8"/>
    <w:rsid w:val="00A51ED0"/>
    <w:rsid w:val="00A56E67"/>
    <w:rsid w:val="00A735E6"/>
    <w:rsid w:val="00A84084"/>
    <w:rsid w:val="00AA0A4E"/>
    <w:rsid w:val="00AA28B6"/>
    <w:rsid w:val="00AA72E6"/>
    <w:rsid w:val="00AD123B"/>
    <w:rsid w:val="00AE7FD6"/>
    <w:rsid w:val="00B04788"/>
    <w:rsid w:val="00B05158"/>
    <w:rsid w:val="00B23761"/>
    <w:rsid w:val="00B561B4"/>
    <w:rsid w:val="00B619E9"/>
    <w:rsid w:val="00B83D55"/>
    <w:rsid w:val="00B841D9"/>
    <w:rsid w:val="00BA24FF"/>
    <w:rsid w:val="00BB26E9"/>
    <w:rsid w:val="00BB2929"/>
    <w:rsid w:val="00BD5318"/>
    <w:rsid w:val="00BD5AEB"/>
    <w:rsid w:val="00BD6781"/>
    <w:rsid w:val="00BE7B71"/>
    <w:rsid w:val="00BF4885"/>
    <w:rsid w:val="00C017B8"/>
    <w:rsid w:val="00C1435F"/>
    <w:rsid w:val="00C16069"/>
    <w:rsid w:val="00C16B30"/>
    <w:rsid w:val="00C45DC8"/>
    <w:rsid w:val="00C670E3"/>
    <w:rsid w:val="00C67B77"/>
    <w:rsid w:val="00C81045"/>
    <w:rsid w:val="00C81DD5"/>
    <w:rsid w:val="00C95119"/>
    <w:rsid w:val="00CB3290"/>
    <w:rsid w:val="00CB5F46"/>
    <w:rsid w:val="00CD5FCE"/>
    <w:rsid w:val="00CF13B4"/>
    <w:rsid w:val="00CF498A"/>
    <w:rsid w:val="00D0500E"/>
    <w:rsid w:val="00D417F2"/>
    <w:rsid w:val="00D475E1"/>
    <w:rsid w:val="00D47800"/>
    <w:rsid w:val="00D8167D"/>
    <w:rsid w:val="00D8206A"/>
    <w:rsid w:val="00D82D21"/>
    <w:rsid w:val="00D83172"/>
    <w:rsid w:val="00D85C95"/>
    <w:rsid w:val="00DB3803"/>
    <w:rsid w:val="00DB5A96"/>
    <w:rsid w:val="00DC4E55"/>
    <w:rsid w:val="00DD0D46"/>
    <w:rsid w:val="00DE42D9"/>
    <w:rsid w:val="00DF17BA"/>
    <w:rsid w:val="00DF560A"/>
    <w:rsid w:val="00DF5772"/>
    <w:rsid w:val="00E13B07"/>
    <w:rsid w:val="00E24E45"/>
    <w:rsid w:val="00E32DD8"/>
    <w:rsid w:val="00E44BA6"/>
    <w:rsid w:val="00E56786"/>
    <w:rsid w:val="00E57874"/>
    <w:rsid w:val="00E6771C"/>
    <w:rsid w:val="00E70F06"/>
    <w:rsid w:val="00E75DDF"/>
    <w:rsid w:val="00E96109"/>
    <w:rsid w:val="00E97FC1"/>
    <w:rsid w:val="00EA32F8"/>
    <w:rsid w:val="00EC7494"/>
    <w:rsid w:val="00ED3BF6"/>
    <w:rsid w:val="00EE49B5"/>
    <w:rsid w:val="00EF3416"/>
    <w:rsid w:val="00EF40E1"/>
    <w:rsid w:val="00F16428"/>
    <w:rsid w:val="00F205E0"/>
    <w:rsid w:val="00F23492"/>
    <w:rsid w:val="00F23717"/>
    <w:rsid w:val="00F37D55"/>
    <w:rsid w:val="00F52175"/>
    <w:rsid w:val="00F77163"/>
    <w:rsid w:val="00F922CE"/>
    <w:rsid w:val="00F930AB"/>
    <w:rsid w:val="00FE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352433"/>
  <w15:chartTrackingRefBased/>
  <w15:docId w15:val="{14ED81DB-D106-4704-847F-54883FE0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rsid w:val="0087183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iPriority w:val="9"/>
    <w:unhideWhenUsed/>
    <w:qFormat/>
    <w:rsid w:val="00871830"/>
    <w:pPr>
      <w:keepNext/>
      <w:keepLines/>
      <w:widowControl/>
      <w:spacing w:before="260" w:after="260" w:line="416" w:lineRule="auto"/>
      <w:jc w:val="left"/>
      <w:outlineLvl w:val="1"/>
    </w:pPr>
    <w:rPr>
      <w:rFonts w:ascii="Cambria" w:hAnsi="Cambria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annotation reference"/>
    <w:rPr>
      <w:sz w:val="21"/>
    </w:rPr>
  </w:style>
  <w:style w:type="paragraph" w:styleId="a5">
    <w:name w:val="Balloon Text"/>
    <w:basedOn w:val="a"/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annotation subject"/>
    <w:basedOn w:val="a8"/>
    <w:next w:val="a8"/>
    <w:rPr>
      <w:b/>
    </w:rPr>
  </w:style>
  <w:style w:type="paragraph" w:styleId="a8">
    <w:name w:val="annotation text"/>
    <w:basedOn w:val="a"/>
    <w:pPr>
      <w:jc w:val="left"/>
    </w:pPr>
  </w:style>
  <w:style w:type="paragraph" w:styleId="a9">
    <w:name w:val="header"/>
    <w:basedOn w:val="a"/>
    <w:link w:val="11"/>
    <w:uiPriority w:val="99"/>
    <w:rsid w:val="00467B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页眉 字符1"/>
    <w:link w:val="a9"/>
    <w:rsid w:val="00467BD6"/>
    <w:rPr>
      <w:kern w:val="2"/>
      <w:sz w:val="18"/>
      <w:szCs w:val="18"/>
    </w:rPr>
  </w:style>
  <w:style w:type="paragraph" w:customStyle="1" w:styleId="aa">
    <w:name w:val="列出段落"/>
    <w:basedOn w:val="a"/>
    <w:uiPriority w:val="34"/>
    <w:qFormat/>
    <w:rsid w:val="0009751B"/>
    <w:pPr>
      <w:ind w:firstLineChars="200" w:firstLine="420"/>
    </w:pPr>
  </w:style>
  <w:style w:type="character" w:customStyle="1" w:styleId="ab">
    <w:name w:val="页眉 字符"/>
    <w:uiPriority w:val="99"/>
    <w:rsid w:val="002D4263"/>
  </w:style>
  <w:style w:type="paragraph" w:styleId="ac">
    <w:name w:val="No Spacing"/>
    <w:link w:val="ad"/>
    <w:uiPriority w:val="1"/>
    <w:qFormat/>
    <w:rsid w:val="00164225"/>
    <w:rPr>
      <w:rFonts w:ascii="DengXian" w:eastAsia="DengXian" w:hAnsi="DengXian"/>
      <w:sz w:val="22"/>
      <w:szCs w:val="22"/>
    </w:rPr>
  </w:style>
  <w:style w:type="character" w:customStyle="1" w:styleId="ad">
    <w:name w:val="无间隔 字符"/>
    <w:link w:val="ac"/>
    <w:uiPriority w:val="1"/>
    <w:rsid w:val="00164225"/>
    <w:rPr>
      <w:rFonts w:ascii="DengXian" w:eastAsia="DengXian" w:hAnsi="DengXian"/>
      <w:sz w:val="22"/>
      <w:szCs w:val="22"/>
    </w:rPr>
  </w:style>
  <w:style w:type="character" w:customStyle="1" w:styleId="20">
    <w:name w:val="标题 2 字符"/>
    <w:semiHidden/>
    <w:rsid w:val="0087183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21">
    <w:name w:val="标题 2 字符1"/>
    <w:link w:val="2"/>
    <w:uiPriority w:val="9"/>
    <w:rsid w:val="00871830"/>
    <w:rPr>
      <w:rFonts w:ascii="Cambria" w:hAnsi="Cambria"/>
      <w:b/>
      <w:bCs/>
      <w:sz w:val="32"/>
      <w:szCs w:val="32"/>
    </w:rPr>
  </w:style>
  <w:style w:type="paragraph" w:styleId="ae">
    <w:name w:val="Subtitle"/>
    <w:basedOn w:val="a"/>
    <w:next w:val="a"/>
    <w:link w:val="af"/>
    <w:qFormat/>
    <w:rsid w:val="00871830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">
    <w:name w:val="副标题 字符"/>
    <w:link w:val="ae"/>
    <w:rsid w:val="00871830"/>
    <w:rPr>
      <w:rFonts w:ascii="等线 Light" w:hAnsi="等线 Light" w:cs="Times New Roman"/>
      <w:b/>
      <w:bCs/>
      <w:kern w:val="28"/>
      <w:sz w:val="32"/>
      <w:szCs w:val="32"/>
    </w:rPr>
  </w:style>
  <w:style w:type="character" w:styleId="af0">
    <w:name w:val="Emphasis"/>
    <w:qFormat/>
    <w:rsid w:val="00871830"/>
    <w:rPr>
      <w:i/>
      <w:iCs/>
    </w:rPr>
  </w:style>
  <w:style w:type="paragraph" w:styleId="af1">
    <w:name w:val="Title"/>
    <w:basedOn w:val="a"/>
    <w:next w:val="a"/>
    <w:link w:val="af2"/>
    <w:qFormat/>
    <w:rsid w:val="00871830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2">
    <w:name w:val="标题 字符"/>
    <w:link w:val="af1"/>
    <w:rsid w:val="00871830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10">
    <w:name w:val="标题 1 字符"/>
    <w:link w:val="1"/>
    <w:rsid w:val="0087183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72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6DA63-5C1A-437E-9CC5-BFD767140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</Words>
  <Characters>168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Xiamen University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 Wenhua</dc:creator>
  <cp:keywords/>
  <dc:description/>
  <cp:lastModifiedBy>Microsoft Office User</cp:lastModifiedBy>
  <cp:revision>7</cp:revision>
  <cp:lastPrinted>1899-12-31T15:54:17Z</cp:lastPrinted>
  <dcterms:created xsi:type="dcterms:W3CDTF">2021-01-15T01:14:00Z</dcterms:created>
  <dcterms:modified xsi:type="dcterms:W3CDTF">2021-01-15T01:27:00Z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