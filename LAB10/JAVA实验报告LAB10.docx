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59305FB0" w14:textId="0887A1F2" w:rsidR="00217A71" w:rsidRPr="00217A71" w:rsidRDefault="00217A71" w:rsidP="00217A71">
      <w:pPr>
        <w:widowControl/>
        <w:tabs>
          <w:tab w:val="left" w:pos="3544"/>
        </w:tabs>
        <w:jc w:val="left"/>
        <w:rPr>
          <w:rFonts w:ascii="宋体" w:hAnsi="宋体" w:cs="宋体"/>
          <w:kern w:val="0"/>
          <w:sz w:val="24"/>
          <w:szCs w:val="24"/>
        </w:rPr>
      </w:pPr>
      <w:r w:rsidRPr="00217A71">
        <w:rPr>
          <w:rFonts w:ascii="宋体" w:hAnsi="宋体" w:cs="宋体"/>
          <w:kern w:val="0"/>
          <w:sz w:val="24"/>
          <w:szCs w:val="24"/>
        </w:rPr>
        <w:drawing>
          <wp:anchor distT="0" distB="0" distL="114300" distR="114300" simplePos="0" relativeHeight="251658240" behindDoc="0" locked="0" layoutInCell="1" allowOverlap="1" wp14:anchorId="52EFDB71" wp14:editId="246400DB">
            <wp:simplePos x="0" y="0"/>
            <wp:positionH relativeFrom="margin">
              <wp:posOffset>95008</wp:posOffset>
            </wp:positionH>
            <wp:positionV relativeFrom="margin">
              <wp:posOffset>121289</wp:posOffset>
            </wp:positionV>
            <wp:extent cx="5278120" cy="632460"/>
            <wp:effectExtent l="0" t="0" r="5080" b="254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8120" cy="632460"/>
                    </a:xfrm>
                    <a:prstGeom prst="rect">
                      <a:avLst/>
                    </a:prstGeom>
                  </pic:spPr>
                </pic:pic>
              </a:graphicData>
            </a:graphic>
          </wp:anchor>
        </w:drawing>
      </w:r>
    </w:p>
    <w:p w14:paraId="7C624D4A" w14:textId="52BBC529" w:rsidR="00164225" w:rsidRPr="00217A71" w:rsidRDefault="00164225" w:rsidP="00217A71">
      <w:pPr>
        <w:widowControl/>
        <w:jc w:val="left"/>
        <w:rPr>
          <w:rFonts w:ascii="宋体" w:hAnsi="宋体" w:cs="宋体" w:hint="eastAsia"/>
          <w:kern w:val="0"/>
          <w:sz w:val="24"/>
          <w:szCs w:val="24"/>
        </w:rPr>
      </w:pPr>
    </w:p>
    <w:p w14:paraId="623C1B66" w14:textId="09FA0755" w:rsidR="00967D12" w:rsidRPr="00946522" w:rsidRDefault="00F930AB" w:rsidP="005E04CB">
      <w:pPr>
        <w:jc w:val="center"/>
        <w:rPr>
          <w:rFonts w:ascii="等线 Light" w:eastAsia="等线 Light" w:hAnsi="等线 Light"/>
          <w:b/>
          <w:sz w:val="52"/>
          <w:szCs w:val="52"/>
        </w:rPr>
      </w:pPr>
      <w:r>
        <w:rPr>
          <w:rFonts w:ascii="等线 Light" w:eastAsia="等线 Light" w:hAnsi="等线 Light" w:hint="eastAsia"/>
          <w:b/>
          <w:sz w:val="52"/>
          <w:szCs w:val="52"/>
        </w:rPr>
        <w:t>《</w:t>
      </w:r>
      <w:r w:rsidR="00871830">
        <w:rPr>
          <w:rFonts w:ascii="等线 Light" w:eastAsia="等线 Light" w:hAnsi="等线 Light" w:hint="eastAsia"/>
          <w:b/>
          <w:sz w:val="52"/>
          <w:szCs w:val="52"/>
        </w:rPr>
        <w:t>Java程序设计</w:t>
      </w:r>
      <w:r>
        <w:rPr>
          <w:rFonts w:ascii="等线 Light" w:eastAsia="等线 Light" w:hAnsi="等线 Light" w:hint="eastAsia"/>
          <w:b/>
          <w:sz w:val="52"/>
          <w:szCs w:val="52"/>
        </w:rPr>
        <w:t>》</w:t>
      </w:r>
      <w:r w:rsidR="00967D12" w:rsidRPr="00946522">
        <w:rPr>
          <w:rFonts w:ascii="等线 Light" w:eastAsia="等线 Light" w:hAnsi="等线 Light" w:hint="eastAsia"/>
          <w:b/>
          <w:sz w:val="52"/>
          <w:szCs w:val="52"/>
        </w:rPr>
        <w:t>实验报告</w:t>
      </w:r>
    </w:p>
    <w:p w14:paraId="36F3FA49" w14:textId="77777777" w:rsidR="005E04CB" w:rsidRDefault="005E04CB" w:rsidP="005E6002">
      <w:pPr>
        <w:spacing w:line="360" w:lineRule="auto"/>
        <w:ind w:firstLineChars="198" w:firstLine="596"/>
        <w:rPr>
          <w:b/>
          <w:sz w:val="30"/>
        </w:rPr>
      </w:pP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10"/>
        <w:gridCol w:w="5244"/>
      </w:tblGrid>
      <w:tr w:rsidR="004C2F36" w:rsidRPr="00164225" w14:paraId="0B0DF3C9" w14:textId="77777777" w:rsidTr="00442361">
        <w:tc>
          <w:tcPr>
            <w:tcW w:w="2410" w:type="dxa"/>
          </w:tcPr>
          <w:p w14:paraId="48D5A161" w14:textId="77777777" w:rsidR="004C2F36" w:rsidRPr="00164225" w:rsidRDefault="004C2F36" w:rsidP="004C2F36">
            <w:pPr>
              <w:rPr>
                <w:rFonts w:ascii="等线 Light" w:eastAsia="等线 Light" w:hAnsi="等线 Light"/>
                <w:b/>
                <w:sz w:val="30"/>
                <w:szCs w:val="30"/>
              </w:rPr>
            </w:pPr>
            <w:r w:rsidRPr="004C2F36">
              <w:rPr>
                <w:rFonts w:ascii="等线 Light" w:eastAsia="等线 Light" w:hAnsi="等线 Light" w:hint="eastAsia"/>
                <w:b/>
                <w:sz w:val="30"/>
                <w:szCs w:val="30"/>
              </w:rPr>
              <w:t>实验</w:t>
            </w:r>
            <w:r w:rsidRPr="004C2F36">
              <w:rPr>
                <w:rFonts w:ascii="等线 Light" w:eastAsia="等线 Light" w:hAnsi="等线 Light"/>
                <w:b/>
                <w:sz w:val="30"/>
                <w:szCs w:val="30"/>
              </w:rPr>
              <w:t>名称</w:t>
            </w:r>
            <w:r w:rsidRPr="004C2F36">
              <w:rPr>
                <w:rFonts w:ascii="等线 Light" w:eastAsia="等线 Light" w:hAnsi="等线 Light" w:hint="eastAsia"/>
                <w:b/>
                <w:sz w:val="30"/>
                <w:szCs w:val="30"/>
              </w:rPr>
              <w:t>：</w:t>
            </w:r>
          </w:p>
        </w:tc>
        <w:tc>
          <w:tcPr>
            <w:tcW w:w="5244" w:type="dxa"/>
            <w:vAlign w:val="center"/>
          </w:tcPr>
          <w:p w14:paraId="469CDE6E" w14:textId="565C718B" w:rsidR="004C2F36" w:rsidRPr="00164225" w:rsidRDefault="004C2F36" w:rsidP="004C2F36">
            <w:pPr>
              <w:rPr>
                <w:rFonts w:ascii="等线 Light" w:eastAsia="等线 Light" w:hAnsi="等线 Light"/>
                <w:b/>
                <w:sz w:val="24"/>
              </w:rPr>
            </w:pPr>
            <w:r>
              <w:t>LAB10 文件处理</w:t>
            </w:r>
          </w:p>
        </w:tc>
      </w:tr>
      <w:tr w:rsidR="004C2F36" w:rsidRPr="00164225" w14:paraId="3F3CC8E9" w14:textId="77777777" w:rsidTr="00442361">
        <w:tc>
          <w:tcPr>
            <w:tcW w:w="2410" w:type="dxa"/>
          </w:tcPr>
          <w:p w14:paraId="314E26FC" w14:textId="77777777" w:rsidR="004C2F36" w:rsidRPr="00164225" w:rsidRDefault="004C2F36" w:rsidP="004C2F36">
            <w:pPr>
              <w:rPr>
                <w:rFonts w:ascii="等线 Light" w:eastAsia="等线 Light" w:hAnsi="等线 Light"/>
                <w:b/>
                <w:sz w:val="30"/>
                <w:szCs w:val="30"/>
              </w:rPr>
            </w:pPr>
            <w:r w:rsidRPr="00164225">
              <w:rPr>
                <w:rFonts w:ascii="等线 Light" w:eastAsia="等线 Light" w:hAnsi="等线 Light" w:hint="eastAsia"/>
                <w:b/>
                <w:sz w:val="30"/>
                <w:szCs w:val="30"/>
              </w:rPr>
              <w:t>实验日期</w:t>
            </w:r>
            <w:r w:rsidRPr="00164225">
              <w:rPr>
                <w:rFonts w:ascii="等线 Light" w:eastAsia="等线 Light" w:hAnsi="等线 Light"/>
                <w:b/>
                <w:sz w:val="30"/>
                <w:szCs w:val="30"/>
              </w:rPr>
              <w:t>：</w:t>
            </w:r>
          </w:p>
        </w:tc>
        <w:tc>
          <w:tcPr>
            <w:tcW w:w="5244" w:type="dxa"/>
            <w:vAlign w:val="center"/>
          </w:tcPr>
          <w:p w14:paraId="1E3A5788" w14:textId="337CB6EA" w:rsidR="00871830" w:rsidRPr="00164225" w:rsidRDefault="00871830" w:rsidP="004C2F36">
            <w:pPr>
              <w:rPr>
                <w:rFonts w:ascii="等线 Light" w:eastAsia="等线 Light" w:hAnsi="等线 Light"/>
                <w:b/>
                <w:sz w:val="24"/>
              </w:rPr>
            </w:pPr>
            <w:r>
              <w:t>2026年5月28日</w:t>
            </w:r>
          </w:p>
        </w:tc>
      </w:tr>
      <w:tr w:rsidR="004C2F36" w:rsidRPr="00164225" w14:paraId="589BDEBD" w14:textId="77777777" w:rsidTr="0039431A">
        <w:tc>
          <w:tcPr>
            <w:tcW w:w="2410" w:type="dxa"/>
            <w:tcBorders>
              <w:bottom w:val="single" w:sz="4" w:space="0" w:color="D9D9D9"/>
            </w:tcBorders>
          </w:tcPr>
          <w:p w14:paraId="19F45795" w14:textId="77777777" w:rsidR="004C2F36" w:rsidRPr="00164225" w:rsidRDefault="004C2F36" w:rsidP="004C2F36">
            <w:pPr>
              <w:rPr>
                <w:rFonts w:ascii="等线 Light" w:eastAsia="等线 Light" w:hAnsi="等线 Light"/>
                <w:b/>
                <w:sz w:val="30"/>
                <w:szCs w:val="30"/>
              </w:rPr>
            </w:pPr>
            <w:r w:rsidRPr="00164225">
              <w:rPr>
                <w:rFonts w:ascii="等线 Light" w:eastAsia="等线 Light" w:hAnsi="等线 Light" w:hint="eastAsia"/>
                <w:b/>
                <w:sz w:val="30"/>
                <w:szCs w:val="30"/>
              </w:rPr>
              <w:t>实验</w:t>
            </w:r>
            <w:r w:rsidRPr="00164225">
              <w:rPr>
                <w:rFonts w:ascii="等线 Light" w:eastAsia="等线 Light" w:hAnsi="等线 Light"/>
                <w:b/>
                <w:sz w:val="30"/>
                <w:szCs w:val="30"/>
              </w:rPr>
              <w:t>地点：</w:t>
            </w:r>
          </w:p>
        </w:tc>
        <w:tc>
          <w:tcPr>
            <w:tcW w:w="5244" w:type="dxa"/>
            <w:tcBorders>
              <w:bottom w:val="single" w:sz="4" w:space="0" w:color="D9D9D9"/>
            </w:tcBorders>
            <w:vAlign w:val="center"/>
          </w:tcPr>
          <w:p w14:paraId="4DD0A6CD" w14:textId="52820B8B" w:rsidR="004C2F36" w:rsidRPr="00164225" w:rsidRDefault="004C2F36" w:rsidP="004C2F36">
            <w:pPr>
              <w:rPr>
                <w:rFonts w:ascii="等线 Light" w:eastAsia="等线 Light" w:hAnsi="等线 Light"/>
                <w:b/>
                <w:sz w:val="24"/>
              </w:rPr>
            </w:pPr>
            <w:r>
              <w:t>文宣楼B308</w:t>
            </w:r>
          </w:p>
        </w:tc>
      </w:tr>
      <w:tr w:rsidR="004C2F36" w:rsidRPr="00164225" w14:paraId="352488E8" w14:textId="77777777" w:rsidTr="0039431A">
        <w:tc>
          <w:tcPr>
            <w:tcW w:w="2410" w:type="dxa"/>
            <w:tcBorders>
              <w:bottom w:val="single" w:sz="4" w:space="0" w:color="D9D9D9"/>
            </w:tcBorders>
          </w:tcPr>
          <w:p w14:paraId="6EBCD173" w14:textId="77777777" w:rsidR="004C2F36" w:rsidRPr="00164225" w:rsidRDefault="004C2F36" w:rsidP="004C2F36">
            <w:pPr>
              <w:rPr>
                <w:rFonts w:ascii="等线 Light" w:eastAsia="等线 Light" w:hAnsi="等线 Light"/>
                <w:b/>
                <w:sz w:val="30"/>
                <w:szCs w:val="30"/>
              </w:rPr>
            </w:pPr>
            <w:r w:rsidRPr="00164225">
              <w:rPr>
                <w:rFonts w:ascii="等线 Light" w:eastAsia="等线 Light" w:hAnsi="等线 Light"/>
                <w:b/>
                <w:sz w:val="30"/>
                <w:szCs w:val="30"/>
              </w:rPr>
              <w:t>提交日期：</w:t>
            </w:r>
          </w:p>
        </w:tc>
        <w:tc>
          <w:tcPr>
            <w:tcW w:w="5244" w:type="dxa"/>
            <w:tcBorders>
              <w:bottom w:val="single" w:sz="4" w:space="0" w:color="D9D9D9"/>
            </w:tcBorders>
            <w:vAlign w:val="center"/>
          </w:tcPr>
          <w:p w14:paraId="5CBC0BFB" w14:textId="6201B9D9" w:rsidR="00871830" w:rsidRPr="00164225" w:rsidRDefault="00871830" w:rsidP="004C2F36">
            <w:pPr>
              <w:rPr>
                <w:rFonts w:ascii="等线 Light" w:eastAsia="等线 Light" w:hAnsi="等线 Light"/>
                <w:b/>
                <w:sz w:val="24"/>
              </w:rPr>
            </w:pPr>
            <w:r>
              <w:t>2026年5月28日</w:t>
            </w:r>
          </w:p>
        </w:tc>
      </w:tr>
      <w:tr w:rsidR="0039431A" w:rsidRPr="00164225" w14:paraId="3461E208" w14:textId="77777777" w:rsidTr="0039431A">
        <w:tc>
          <w:tcPr>
            <w:tcW w:w="7654" w:type="dxa"/>
            <w:gridSpan w:val="2"/>
            <w:tcBorders>
              <w:top w:val="single" w:sz="4" w:space="0" w:color="D9D9D9"/>
              <w:left w:val="nil"/>
              <w:bottom w:val="single" w:sz="4" w:space="0" w:color="D9D9D9"/>
              <w:right w:val="nil"/>
            </w:tcBorders>
          </w:tcPr>
          <w:p w14:paraId="55A4F543" w14:textId="77777777" w:rsidR="0039431A" w:rsidRPr="00164225" w:rsidRDefault="0039431A" w:rsidP="004C2F36">
            <w:pPr>
              <w:rPr>
                <w:rFonts w:ascii="等线 Light" w:eastAsia="等线 Light" w:hAnsi="等线 Light"/>
                <w:b/>
                <w:sz w:val="28"/>
                <w:szCs w:val="28"/>
              </w:rPr>
            </w:pPr>
          </w:p>
        </w:tc>
      </w:tr>
      <w:tr w:rsidR="0039431A" w:rsidRPr="00164225" w14:paraId="59877CFB" w14:textId="77777777" w:rsidTr="0039431A">
        <w:tc>
          <w:tcPr>
            <w:tcW w:w="2410" w:type="dxa"/>
            <w:tcBorders>
              <w:top w:val="single" w:sz="4" w:space="0" w:color="D9D9D9"/>
            </w:tcBorders>
          </w:tcPr>
          <w:p w14:paraId="2A292CD1" w14:textId="77777777" w:rsidR="0039431A" w:rsidRPr="00164225" w:rsidRDefault="0039431A" w:rsidP="0039431A">
            <w:pPr>
              <w:rPr>
                <w:rFonts w:ascii="等线 Light" w:eastAsia="等线 Light" w:hAnsi="等线 Light"/>
                <w:b/>
                <w:sz w:val="30"/>
                <w:szCs w:val="30"/>
              </w:rPr>
            </w:pPr>
            <w:r w:rsidRPr="007762FA">
              <w:rPr>
                <w:rFonts w:ascii="等线 Light" w:eastAsia="等线 Light" w:hAnsi="等线 Light" w:hint="eastAsia"/>
                <w:b/>
                <w:sz w:val="30"/>
                <w:szCs w:val="30"/>
              </w:rPr>
              <w:t>学号：</w:t>
            </w:r>
          </w:p>
        </w:tc>
        <w:tc>
          <w:tcPr>
            <w:tcW w:w="5244" w:type="dxa"/>
            <w:tcBorders>
              <w:top w:val="single" w:sz="4" w:space="0" w:color="D9D9D9"/>
            </w:tcBorders>
            <w:vAlign w:val="center"/>
          </w:tcPr>
          <w:p w14:paraId="08A91496" w14:textId="77439850" w:rsidR="0039431A" w:rsidRPr="00164225" w:rsidRDefault="0039431A" w:rsidP="0039431A">
            <w:pPr>
              <w:rPr>
                <w:rFonts w:ascii="等线 Light" w:eastAsia="等线 Light" w:hAnsi="等线 Light"/>
                <w:b/>
                <w:sz w:val="24"/>
              </w:rPr>
            </w:pPr>
            <w:r>
              <w:t>22920242203267</w:t>
            </w:r>
          </w:p>
        </w:tc>
      </w:tr>
      <w:tr w:rsidR="0039431A" w:rsidRPr="00164225" w14:paraId="5B164340" w14:textId="77777777" w:rsidTr="00442361">
        <w:tc>
          <w:tcPr>
            <w:tcW w:w="2410" w:type="dxa"/>
          </w:tcPr>
          <w:p w14:paraId="3DD295C1" w14:textId="77777777" w:rsidR="0039431A" w:rsidRPr="00164225" w:rsidRDefault="0039431A" w:rsidP="0039431A">
            <w:pPr>
              <w:rPr>
                <w:rFonts w:ascii="等线 Light" w:eastAsia="等线 Light" w:hAnsi="等线 Light"/>
                <w:b/>
                <w:sz w:val="30"/>
                <w:szCs w:val="30"/>
              </w:rPr>
            </w:pPr>
            <w:r w:rsidRPr="00164225">
              <w:rPr>
                <w:rFonts w:ascii="等线 Light" w:eastAsia="等线 Light" w:hAnsi="等线 Light" w:hint="eastAsia"/>
                <w:b/>
                <w:sz w:val="30"/>
                <w:szCs w:val="30"/>
              </w:rPr>
              <w:t>姓名：</w:t>
            </w:r>
          </w:p>
        </w:tc>
        <w:tc>
          <w:tcPr>
            <w:tcW w:w="5244" w:type="dxa"/>
            <w:vAlign w:val="center"/>
          </w:tcPr>
          <w:p w14:paraId="52C7EE85" w14:textId="77373723" w:rsidR="0039431A" w:rsidRPr="00164225" w:rsidRDefault="0039431A" w:rsidP="0039431A">
            <w:pPr>
              <w:rPr>
                <w:rFonts w:ascii="等线 Light" w:eastAsia="等线 Light" w:hAnsi="等线 Light"/>
                <w:b/>
                <w:sz w:val="24"/>
              </w:rPr>
            </w:pPr>
            <w:r>
              <w:t>李富悦</w:t>
            </w:r>
          </w:p>
        </w:tc>
      </w:tr>
      <w:tr w:rsidR="0039431A" w:rsidRPr="00164225" w14:paraId="7969002B" w14:textId="77777777" w:rsidTr="00442361">
        <w:tc>
          <w:tcPr>
            <w:tcW w:w="2410" w:type="dxa"/>
          </w:tcPr>
          <w:p w14:paraId="001ECD6A" w14:textId="77777777" w:rsidR="0039431A" w:rsidRPr="00164225" w:rsidRDefault="0039431A" w:rsidP="0039431A">
            <w:pPr>
              <w:rPr>
                <w:rFonts w:ascii="等线 Light" w:eastAsia="等线 Light" w:hAnsi="等线 Light"/>
                <w:b/>
                <w:sz w:val="30"/>
                <w:szCs w:val="30"/>
              </w:rPr>
            </w:pPr>
            <w:r w:rsidRPr="00164225">
              <w:rPr>
                <w:rFonts w:ascii="等线 Light" w:eastAsia="等线 Light" w:hAnsi="等线 Light"/>
                <w:b/>
                <w:sz w:val="30"/>
                <w:szCs w:val="30"/>
              </w:rPr>
              <w:t>专业年级</w:t>
            </w:r>
            <w:r w:rsidRPr="00164225">
              <w:rPr>
                <w:rFonts w:ascii="等线 Light" w:eastAsia="等线 Light" w:hAnsi="等线 Light" w:hint="eastAsia"/>
                <w:b/>
                <w:sz w:val="30"/>
                <w:szCs w:val="30"/>
              </w:rPr>
              <w:t>：</w:t>
            </w:r>
          </w:p>
        </w:tc>
        <w:tc>
          <w:tcPr>
            <w:tcW w:w="5244" w:type="dxa"/>
            <w:vAlign w:val="center"/>
          </w:tcPr>
          <w:p w14:paraId="38BB02D9" w14:textId="1C4B2025" w:rsidR="0039431A" w:rsidRPr="00164225" w:rsidRDefault="0039431A" w:rsidP="008414C5">
            <w:pPr>
              <w:rPr>
                <w:rFonts w:ascii="等线 Light" w:eastAsia="等线 Light" w:hAnsi="等线 Light"/>
                <w:b/>
                <w:sz w:val="24"/>
              </w:rPr>
            </w:pPr>
            <w:r>
              <w:t>软件工程2024级</w:t>
            </w:r>
          </w:p>
        </w:tc>
      </w:tr>
      <w:tr w:rsidR="00164225" w:rsidRPr="00164225" w14:paraId="349CEF89" w14:textId="77777777" w:rsidTr="00442361">
        <w:tc>
          <w:tcPr>
            <w:tcW w:w="2410" w:type="dxa"/>
          </w:tcPr>
          <w:p w14:paraId="4C3868D5" w14:textId="77777777" w:rsidR="00164225" w:rsidRPr="00164225" w:rsidRDefault="00164225" w:rsidP="0039431A">
            <w:pPr>
              <w:rPr>
                <w:rFonts w:ascii="等线 Light" w:eastAsia="等线 Light" w:hAnsi="等线 Light"/>
                <w:b/>
                <w:sz w:val="30"/>
                <w:szCs w:val="30"/>
              </w:rPr>
            </w:pPr>
            <w:r w:rsidRPr="00164225">
              <w:rPr>
                <w:rFonts w:ascii="等线 Light" w:eastAsia="等线 Light" w:hAnsi="等线 Light" w:hint="eastAsia"/>
                <w:b/>
                <w:sz w:val="30"/>
                <w:szCs w:val="30"/>
              </w:rPr>
              <w:t>学年</w:t>
            </w:r>
            <w:r w:rsidRPr="00164225">
              <w:rPr>
                <w:rFonts w:ascii="等线 Light" w:eastAsia="等线 Light" w:hAnsi="等线 Light"/>
                <w:b/>
                <w:sz w:val="30"/>
                <w:szCs w:val="30"/>
              </w:rPr>
              <w:t>学期</w:t>
            </w:r>
            <w:r w:rsidR="00CD5FCE">
              <w:rPr>
                <w:rFonts w:ascii="等线 Light" w:eastAsia="等线 Light" w:hAnsi="等线 Light" w:hint="eastAsia"/>
                <w:b/>
                <w:sz w:val="30"/>
                <w:szCs w:val="30"/>
              </w:rPr>
              <w:t>：</w:t>
            </w:r>
          </w:p>
        </w:tc>
        <w:tc>
          <w:tcPr>
            <w:tcW w:w="5244" w:type="dxa"/>
            <w:vAlign w:val="center"/>
          </w:tcPr>
          <w:p w14:paraId="2B1A8CEB" w14:textId="091CEA9C" w:rsidR="00164225" w:rsidRPr="00164225" w:rsidRDefault="00164225" w:rsidP="0039431A">
            <w:pPr>
              <w:rPr>
                <w:rFonts w:ascii="等线 Light" w:eastAsia="等线 Light" w:hAnsi="等线 Light"/>
                <w:b/>
                <w:sz w:val="24"/>
              </w:rPr>
            </w:pPr>
            <w:r>
              <w:t>大二下</w:t>
            </w:r>
          </w:p>
        </w:tc>
      </w:tr>
    </w:tbl>
    <w:p w14:paraId="039E1E49" w14:textId="77777777" w:rsidR="002D4263" w:rsidRPr="002D4263" w:rsidRDefault="002D4263" w:rsidP="005E6002">
      <w:pPr>
        <w:spacing w:line="360" w:lineRule="auto"/>
        <w:ind w:firstLineChars="198" w:firstLine="594"/>
        <w:rPr>
          <w:sz w:val="30"/>
        </w:rPr>
      </w:pPr>
    </w:p>
    <w:p w14:paraId="63FC7CE2" w14:textId="77777777" w:rsidR="00967D12" w:rsidRDefault="00967D12" w:rsidP="005E6002">
      <w:pPr>
        <w:spacing w:line="360" w:lineRule="auto"/>
        <w:jc w:val="center"/>
        <w:rPr>
          <w:b/>
          <w:sz w:val="32"/>
        </w:rPr>
      </w:pPr>
    </w:p>
    <w:p w14:paraId="684FC3F0" w14:textId="77777777" w:rsidR="00967D12" w:rsidRDefault="00967D12">
      <w:pPr>
        <w:jc w:val="center"/>
        <w:rPr>
          <w:b/>
          <w:sz w:val="32"/>
        </w:rPr>
      </w:pPr>
    </w:p>
    <w:p w14:paraId="571CC639" w14:textId="77777777" w:rsidR="005626DB" w:rsidRDefault="005626DB">
      <w:pPr>
        <w:jc w:val="center"/>
        <w:rPr>
          <w:b/>
          <w:sz w:val="32"/>
        </w:rPr>
      </w:pPr>
    </w:p>
    <w:p w14:paraId="05ED521A" w14:textId="77777777" w:rsidR="007A38D7" w:rsidRDefault="007A38D7">
      <w:pPr>
        <w:jc w:val="center"/>
        <w:rPr>
          <w:b/>
          <w:sz w:val="32"/>
        </w:rPr>
      </w:pPr>
    </w:p>
    <w:p w14:paraId="7C73574E" w14:textId="77777777" w:rsidR="00DB5A96" w:rsidRDefault="00DB5A96">
      <w:pPr>
        <w:jc w:val="center"/>
        <w:rPr>
          <w:b/>
          <w:sz w:val="32"/>
        </w:rPr>
      </w:pPr>
    </w:p>
    <w:p w14:paraId="6FE93D73" w14:textId="77777777" w:rsidR="007A38D7" w:rsidRDefault="007A38D7">
      <w:pPr>
        <w:jc w:val="center"/>
        <w:rPr>
          <w:b/>
          <w:sz w:val="32"/>
        </w:rPr>
      </w:pPr>
    </w:p>
    <w:p w14:paraId="0C7057EC" w14:textId="2BFB3514" w:rsidR="00871830" w:rsidRPr="007B648E" w:rsidRDefault="00871830" w:rsidP="007B648E">
      <w:pPr>
        <w:pStyle w:val="2"/>
        <w:numPr>
          <w:ilvl w:val="0"/>
          <w:numId w:val="6"/>
        </w:numPr>
        <w:rPr>
          <w:rFonts w:hint="eastAsia"/>
          <w:sz w:val="30"/>
          <w:szCs w:val="30"/>
        </w:rPr>
      </w:pPr>
      <w:r w:rsidRPr="00217A71">
        <w:rPr>
          <w:rFonts w:hint="eastAsia"/>
          <w:sz w:val="30"/>
          <w:szCs w:val="30"/>
        </w:rPr>
        <w:lastRenderedPageBreak/>
        <w:t>实验目的</w:t>
      </w:r>
      <w:r w:rsidRPr="00217A71">
        <w:rPr>
          <w:sz w:val="30"/>
          <w:szCs w:val="30"/>
        </w:rPr>
        <w:t xml:space="preserve"> </w:t>
      </w:r>
    </w:p>
    <w:p w14:paraId="774BE507" w14:textId="72197DCB" w:rsidR="00C45DC8" w:rsidRPr="00C45DC8" w:rsidRDefault="00C45DC8" w:rsidP="00C45DC8">
      <w:pPr>
        <w:rPr>
          <w:rFonts w:hint="eastAsia"/>
        </w:rPr>
      </w:pPr>
      <w:r>
        <w:rPr>
          <w:sz w:val="21"/>
        </w:rPr>
        <w:t>1. 熟悉 Java 文件处理相关类的使用，掌握 Path、Files、BasicFileAttributes 等 API 对文件和文件夹进行解析的方法。</w:t>
      </w:r>
    </w:p>
    <w:p w14:paraId="774BE507" w14:textId="72197DCB" w:rsidR="00C45DC8" w:rsidRPr="00C45DC8" w:rsidRDefault="00C45DC8" w:rsidP="00C45DC8">
      <w:pPr>
        <w:rPr>
          <w:rFonts w:hint="eastAsia"/>
        </w:rPr>
      </w:pPr>
      <w:r>
        <w:rPr>
          <w:sz w:val="21"/>
        </w:rPr>
        <w:t>2. 掌握顺序存取文件的基本思想，能够通过文本文件保存、读取、重写结构化学生信息。</w:t>
      </w:r>
    </w:p>
    <w:p w14:paraId="774BE507" w14:textId="72197DCB" w:rsidR="00C45DC8" w:rsidRPr="00C45DC8" w:rsidRDefault="00C45DC8" w:rsidP="00C45DC8">
      <w:pPr>
        <w:rPr>
          <w:rFonts w:hint="eastAsia"/>
        </w:rPr>
      </w:pPr>
      <w:r>
        <w:rPr>
          <w:sz w:val="21"/>
        </w:rPr>
        <w:t>3. 熟悉 JavaFX 图形用户界面的设计方式，能够组合 TabPane、TableView、TextField、ImageView、FileChooser 等组件完成交互。</w:t>
      </w:r>
    </w:p>
    <w:p w14:paraId="774BE507" w14:textId="72197DCB" w:rsidR="00C45DC8" w:rsidRPr="00C45DC8" w:rsidRDefault="00C45DC8" w:rsidP="00C45DC8">
      <w:pPr>
        <w:rPr>
          <w:rFonts w:hint="eastAsia"/>
        </w:rPr>
      </w:pPr>
      <w:r>
        <w:rPr>
          <w:sz w:val="21"/>
        </w:rPr>
        <w:t>4. 掌握学生信息新增、删除、修改、按姓名查询和显示全部等功能的事件处理流程。</w:t>
      </w:r>
    </w:p>
    <w:p w14:paraId="774BE507" w14:textId="72197DCB" w:rsidR="00C45DC8" w:rsidRPr="00C45DC8" w:rsidRDefault="00C45DC8" w:rsidP="00C45DC8">
      <w:pPr>
        <w:rPr>
          <w:rFonts w:hint="eastAsia"/>
        </w:rPr>
      </w:pPr>
      <w:r>
        <w:rPr>
          <w:sz w:val="21"/>
        </w:rPr>
        <w:t>5. 掌握照片文件选择、格式检查和集中复制保存的方法。</w:t>
      </w:r>
    </w:p>
    <w:p w14:paraId="69509954" w14:textId="72A400AC" w:rsidR="00217A71" w:rsidRPr="007B648E" w:rsidRDefault="00871830" w:rsidP="001F2624">
      <w:pPr>
        <w:pStyle w:val="2"/>
        <w:numPr>
          <w:ilvl w:val="0"/>
          <w:numId w:val="6"/>
        </w:numPr>
        <w:rPr>
          <w:rStyle w:val="af0"/>
          <w:rFonts w:hint="eastAsia"/>
          <w:i w:val="0"/>
          <w:iCs w:val="0"/>
        </w:rPr>
      </w:pPr>
      <w:r w:rsidRPr="00217A71">
        <w:rPr>
          <w:rFonts w:hint="eastAsia"/>
          <w:sz w:val="30"/>
          <w:szCs w:val="30"/>
        </w:rPr>
        <w:t>实验内容</w:t>
      </w:r>
    </w:p>
    <w:p w14:paraId="774BE507" w14:textId="72197DCB" w:rsidR="00C45DC8" w:rsidRPr="00C45DC8" w:rsidRDefault="00C45DC8" w:rsidP="00C45DC8">
      <w:pPr>
        <w:rPr>
          <w:rFonts w:hint="eastAsia"/>
        </w:rPr>
      </w:pPr>
      <w:r>
        <w:rPr>
          <w:sz w:val="21"/>
        </w:rPr>
        <w:t>本次实验完成两个基本题。第一题实现文件路径解析：用户输入文件或文件夹路径后，程序判断路径类型；若是文件夹，则统计其直接包含的文件个数和文件夹个数；若是文件，则显示文件大小和最后修改日期。</w:t>
      </w:r>
    </w:p>
    <w:p w14:paraId="774BE507" w14:textId="72197DCB" w:rsidR="00C45DC8" w:rsidRPr="00C45DC8" w:rsidRDefault="00C45DC8" w:rsidP="00C45DC8">
      <w:pPr>
        <w:rPr>
          <w:rFonts w:hint="eastAsia"/>
        </w:rPr>
      </w:pPr>
      <w:r>
        <w:rPr>
          <w:sz w:val="21"/>
        </w:rPr>
        <w:t>第二题设计 JavaFX 图形界面，用顺序存取文本文件 data/students.txt 保存学生信息。界面允许输入学号、姓名、电话、邮箱，选择 JPG/JPEG 照片并复制到 data/photos/，同时提供新增、删除、修改、查询、显示全部以及上一条/下一条浏览功能。</w:t>
      </w:r>
    </w:p>
    <w:p w14:paraId="7BC0F371" w14:textId="20AAE76B" w:rsidR="008D4E88" w:rsidRPr="00217A71" w:rsidRDefault="00217A71" w:rsidP="00217A71">
      <w:pPr>
        <w:pStyle w:val="2"/>
        <w:numPr>
          <w:ilvl w:val="0"/>
          <w:numId w:val="6"/>
        </w:numPr>
        <w:rPr>
          <w:sz w:val="30"/>
          <w:szCs w:val="30"/>
        </w:rPr>
      </w:pPr>
      <w:r w:rsidRPr="00217A71">
        <w:rPr>
          <w:rFonts w:hint="eastAsia"/>
          <w:sz w:val="30"/>
          <w:szCs w:val="30"/>
        </w:rPr>
        <w:t>算法流程（根据需要选择）</w:t>
      </w:r>
    </w:p>
    <w:p w14:paraId="774BE507" w14:textId="72197DCB" w:rsidR="00C45DC8" w:rsidRPr="00C45DC8" w:rsidRDefault="00C45DC8" w:rsidP="00C45DC8">
      <w:pPr>
        <w:rPr>
          <w:rFonts w:hint="eastAsia"/>
        </w:rPr>
      </w:pPr>
      <w:r>
        <w:rPr>
          <w:sz w:val="21"/>
        </w:rPr>
        <w:t>1. 程序启动后创建 TabPane，分别放置“路径解析”和“学生顺序文件管理”两个标签页。</w:t>
      </w:r>
    </w:p>
    <w:p w14:paraId="774BE507" w14:textId="72197DCB" w:rsidR="00C45DC8" w:rsidRPr="00C45DC8" w:rsidRDefault="00C45DC8" w:rsidP="00C45DC8">
      <w:pPr>
        <w:rPr>
          <w:rFonts w:hint="eastAsia"/>
        </w:rPr>
      </w:pPr>
      <w:r>
        <w:rPr>
          <w:sz w:val="21"/>
        </w:rPr>
        <w:t>2. 路径解析功能读取输入框中的路径，使用 Files.isDirectory 和 Files.isRegularFile 判断类型；文件夹通过 Files.list 统计直接子文件和子文件夹，普通文件通过 BasicFileAttributes 获取大小和最后修改时间。</w:t>
      </w:r>
    </w:p>
    <w:p w14:paraId="774BE507" w14:textId="72197DCB" w:rsidR="00C45DC8" w:rsidRPr="00C45DC8" w:rsidRDefault="00C45DC8" w:rsidP="00C45DC8">
      <w:pPr>
        <w:rPr>
          <w:rFonts w:hint="eastAsia"/>
        </w:rPr>
      </w:pPr>
      <w:r>
        <w:rPr>
          <w:sz w:val="21"/>
        </w:rPr>
        <w:t>3. 学生管理功能启动时创建 data/ 和 data/photos/，并顺序读取 students.txt 的每一行，将制表符分隔的字段转换为 Student 对象。</w:t>
      </w:r>
    </w:p>
    <w:p w14:paraId="774BE507" w14:textId="72197DCB" w:rsidR="00C45DC8" w:rsidRPr="00C45DC8" w:rsidRDefault="00C45DC8" w:rsidP="00C45DC8">
      <w:pPr>
        <w:rPr>
          <w:rFonts w:hint="eastAsia"/>
        </w:rPr>
      </w:pPr>
      <w:r>
        <w:rPr>
          <w:sz w:val="21"/>
        </w:rPr>
        <w:t>4. 新增学生时先校验必填字段、电话、邮箱和照片格式，再把照片复制到 data/photos/，最后把新对象加入列表并顺序写回 students.txt。</w:t>
      </w:r>
    </w:p>
    <w:p w14:paraId="774BE507" w14:textId="72197DCB" w:rsidR="00C45DC8" w:rsidRPr="00C45DC8" w:rsidRDefault="00C45DC8" w:rsidP="00C45DC8">
      <w:pPr>
        <w:rPr>
          <w:rFonts w:hint="eastAsia"/>
        </w:rPr>
      </w:pPr>
      <w:r>
        <w:rPr>
          <w:sz w:val="21"/>
        </w:rPr>
        <w:t>5. 修改和删除都以当前正在显示的学生记录为操作对象，修改后或删除后重新按顺序保存整个文本文件。</w:t>
      </w:r>
    </w:p>
    <w:p w14:paraId="774BE507" w14:textId="72197DCB" w:rsidR="00C45DC8" w:rsidRPr="00C45DC8" w:rsidRDefault="00C45DC8" w:rsidP="00C45DC8">
      <w:pPr>
        <w:rPr>
          <w:rFonts w:hint="eastAsia"/>
        </w:rPr>
      </w:pPr>
      <w:r>
        <w:rPr>
          <w:sz w:val="21"/>
        </w:rPr>
        <w:t>6. 查询功能按照姓名关键字过滤学生列表，显示全部功能读取当前文件中的所有学生；结果集合通过 currentIndex 控制上一条和下一条浏览。</w:t>
      </w:r>
    </w:p>
    <w:p w14:paraId="3618DF7F" w14:textId="7AB9A291" w:rsidR="005571AB" w:rsidRDefault="00217A71" w:rsidP="00AA28B6">
      <w:pPr>
        <w:rPr>
          <w:rFonts w:hint="eastAsia"/>
          <w:noProof/>
        </w:rPr>
      </w:pPr>
      <w:r>
        <w:rPr>
          <w:rFonts w:hint="eastAsia"/>
          <w:noProof/>
        </w:rPr>
        <w:t>说明：若程序不复杂，则可省略</w:t>
      </w:r>
    </w:p>
    <w:p w14:paraId="7F8FA531" w14:textId="77777777" w:rsidR="00217A71" w:rsidRPr="00217A71" w:rsidRDefault="00217A71" w:rsidP="00217A71">
      <w:pPr>
        <w:pStyle w:val="2"/>
        <w:numPr>
          <w:ilvl w:val="0"/>
          <w:numId w:val="6"/>
        </w:numPr>
        <w:rPr>
          <w:sz w:val="30"/>
          <w:szCs w:val="30"/>
        </w:rPr>
      </w:pPr>
      <w:r w:rsidRPr="00217A71">
        <w:rPr>
          <w:rFonts w:hint="eastAsia"/>
          <w:sz w:val="30"/>
          <w:szCs w:val="30"/>
        </w:rPr>
        <w:t>核心功能实现</w:t>
      </w:r>
    </w:p>
    <w:p w14:paraId="774BE507" w14:textId="72197DCB" w:rsidR="00C45DC8" w:rsidRPr="00C45DC8" w:rsidRDefault="00C45DC8" w:rsidP="00C45DC8">
      <w:pPr>
        <w:rPr>
          <w:rFonts w:hint="eastAsia"/>
        </w:rPr>
      </w:pPr>
      <w:r>
        <w:rPr>
          <w:sz w:val="21"/>
        </w:rPr>
        <w:t>1. StudentRepository 负责顺序文件读写。load 方法逐行读取 data/students.txt，save 方法把当前学生列表逐行写入临时文件，再原子替换原文件，体现顺序存取文件的保存过程。</w:t>
      </w:r>
    </w:p>
    <w:p w14:paraId="774BE507" w14:textId="72197DCB" w:rsidR="00C45DC8" w:rsidRPr="00C45DC8" w:rsidRDefault="00C45DC8" w:rsidP="00C45DC8">
      <w:pPr>
        <w:rPr>
          <w:rFonts w:hint="eastAsia"/>
        </w:rPr>
      </w:pPr>
      <w:r>
        <w:rPr>
          <w:sz w:val="21"/>
        </w:rPr>
        <w:t>2. copyPhoto 方法检查照片后缀是否为 .jpg 或 .jpeg，把照片复制到 data/photos/，并在学生记录中保存相对路径，便于项目文件夹移动后继续运行。</w:t>
      </w:r>
    </w:p>
    <w:p w14:paraId="774BE507" w14:textId="72197DCB" w:rsidR="00C45DC8" w:rsidRPr="00C45DC8" w:rsidRDefault="00C45DC8" w:rsidP="00C45DC8">
      <w:pPr>
        <w:rPr>
          <w:rFonts w:hint="eastAsia"/>
        </w:rPr>
      </w:pPr>
      <w:r>
        <w:rPr>
          <w:sz w:val="21"/>
        </w:rPr>
        <w:t>3. FileAnalyzerPane 封装路径解析界面，分别处理文件夹统计和普通文件属性展示，结果写入只读 TextArea。</w:t>
      </w:r>
    </w:p>
    <w:p w14:paraId="774BE507" w14:textId="72197DCB" w:rsidR="00C45DC8" w:rsidRPr="00C45DC8" w:rsidRDefault="00C45DC8" w:rsidP="00C45DC8">
      <w:pPr>
        <w:rPr>
          <w:rFonts w:hint="eastAsia"/>
        </w:rPr>
      </w:pPr>
      <w:r>
        <w:rPr>
          <w:sz w:val="21"/>
        </w:rPr>
        <w:t>4. StudentManagerPane 封装学生管理界面，TableView 展示当前查询或显示结果，表单区域显示当前记录，ImageView 展示当前学生照片。</w:t>
      </w:r>
    </w:p>
    <w:p w14:paraId="774BE507" w14:textId="72197DCB" w:rsidR="00C45DC8" w:rsidRPr="00C45DC8" w:rsidRDefault="00C45DC8" w:rsidP="00C45DC8">
      <w:pPr>
        <w:rPr>
          <w:rFonts w:hint="eastAsia"/>
        </w:rPr>
      </w:pPr>
      <w:r>
        <w:rPr>
          <w:sz w:val="21"/>
        </w:rPr>
        <w:t>5. ScreenshotSession 仅用于实验报告取证：在真实 JavaFX 窗口中切换功能状态，并调用 macOS 系统 screencapture 工具生成窗口截图，避免使用手工绘制或伪造截图。</w:t>
      </w:r>
    </w:p>
    <w:p w14:paraId="48A0BE21" w14:textId="71770F37" w:rsidR="00217A71" w:rsidRPr="00217A71" w:rsidRDefault="00217A71" w:rsidP="00217A71">
      <w:pPr>
        <w:rPr>
          <w:rFonts w:hint="eastAsia"/>
        </w:rPr>
      </w:pPr>
      <w:r>
        <w:rPr>
          <w:rFonts w:hint="eastAsia"/>
        </w:rPr>
        <w:t>说明：代码文件需要另外上传，这里只写明关键点</w:t>
      </w:r>
    </w:p>
    <w:p w14:paraId="2C46529E" w14:textId="3D849596" w:rsidR="00F205E0" w:rsidRPr="00217A71" w:rsidRDefault="00F205E0" w:rsidP="00005DBF">
      <w:pPr>
        <w:rPr>
          <w:rFonts w:hint="eastAsia"/>
          <w:noProof/>
        </w:rPr>
      </w:pPr>
    </w:p>
    <w:p w14:paraId="125DC7EE" w14:textId="10C83877" w:rsidR="00C45DC8" w:rsidRPr="007B648E" w:rsidRDefault="00C45DC8" w:rsidP="00C45DC8">
      <w:pPr>
        <w:pStyle w:val="2"/>
        <w:numPr>
          <w:ilvl w:val="0"/>
          <w:numId w:val="6"/>
        </w:numPr>
        <w:rPr>
          <w:rFonts w:hint="eastAsia"/>
          <w:noProof/>
          <w:sz w:val="28"/>
          <w:szCs w:val="24"/>
        </w:rPr>
      </w:pPr>
      <w:r>
        <w:rPr>
          <w:rFonts w:hint="eastAsia"/>
          <w:noProof/>
          <w:sz w:val="28"/>
          <w:szCs w:val="24"/>
        </w:rPr>
        <w:t>测试数据</w:t>
      </w:r>
    </w:p>
    <w:p w14:paraId="774BE507" w14:textId="72197DCB" w:rsidR="00C45DC8" w:rsidRPr="00C45DC8" w:rsidRDefault="00C45DC8" w:rsidP="00C45DC8">
      <w:pPr>
        <w:rPr>
          <w:rFonts w:hint="eastAsia"/>
        </w:rPr>
      </w:pPr>
      <w:r>
        <w:rPr>
          <w:sz w:val="21"/>
        </w:rPr>
        <w:t>1. 文件路径解析测试：选择 LAB10/data 文件夹，程序正确统计其中的 students.txt 文件和 photos 文件夹。</w:t>
      </w:r>
    </w:p>
    <w:p w14:paraId="774BE507" w14:textId="72197DCB" w:rsidR="00C45DC8" w:rsidRPr="00C45DC8" w:rsidRDefault="00C45DC8" w:rsidP="00C45DC8">
      <w:pPr>
        <w:rPr>
          <w:rFonts w:hint="eastAsia"/>
        </w:rPr>
      </w:pPr>
      <w:r>
        <w:rPr>
          <w:sz w:val="21"/>
        </w:rPr>
        <w:t>2. 新增测试：新增学号 22920242203267、姓名李富悦、电话 13900001010、邮箱 lifuyue@example.com，并选择 JPG 照片。</w:t>
      </w:r>
    </w:p>
    <w:p w14:paraId="774BE507" w14:textId="72197DCB" w:rsidR="00C45DC8" w:rsidRPr="00C45DC8" w:rsidRDefault="00C45DC8" w:rsidP="00C45DC8">
      <w:pPr>
        <w:rPr>
          <w:rFonts w:hint="eastAsia"/>
        </w:rPr>
      </w:pPr>
      <w:r>
        <w:rPr>
          <w:sz w:val="21"/>
        </w:rPr>
        <w:t>3. 修改测试：将李富悦的电话修改为 13900002020，邮箱修改为 lifuyue-lab10@example.com，保存后表格同步刷新。</w:t>
      </w:r>
    </w:p>
    <w:p w14:paraId="774BE507" w14:textId="72197DCB" w:rsidR="00C45DC8" w:rsidRPr="00C45DC8" w:rsidRDefault="00C45DC8" w:rsidP="00C45DC8">
      <w:pPr>
        <w:rPr>
          <w:rFonts w:hint="eastAsia"/>
        </w:rPr>
      </w:pPr>
      <w:r>
        <w:rPr>
          <w:sz w:val="21"/>
        </w:rPr>
        <w:t>4. 查询测试：输入姓名关键字“李”，系统只显示李富悦一条记录，并支持上一条、下一条浏览。</w:t>
      </w:r>
    </w:p>
    <w:p w14:paraId="774BE507" w14:textId="72197DCB" w:rsidR="00C45DC8" w:rsidRPr="00C45DC8" w:rsidRDefault="00C45DC8" w:rsidP="00C45DC8">
      <w:pPr>
        <w:rPr>
          <w:rFonts w:hint="eastAsia"/>
        </w:rPr>
      </w:pPr>
      <w:r>
        <w:rPr>
          <w:sz w:val="21"/>
        </w:rPr>
        <w:t>5. 显示测试：显示文件中保存的全部学生信息，当前共有张三、王芳、李富悦三条记录。</w:t>
      </w:r>
    </w:p>
    <w:p w14:paraId="774BE507" w14:textId="72197DCB" w:rsidR="00C45DC8" w:rsidRPr="00C45DC8" w:rsidRDefault="00C45DC8" w:rsidP="00C45DC8">
      <w:pPr>
        <w:rPr>
          <w:rFonts w:hint="eastAsia"/>
        </w:rPr>
      </w:pPr>
      <w:r>
        <w:rPr>
          <w:sz w:val="21"/>
        </w:rPr>
        <w:t>6. 删除测试：构造一条临时删除记录并执行删除，程序将其从顺序文件中移除，剩余记录继续正常显示。</w:t>
      </w:r>
    </w:p>
    <w:p w14:paraId="62BD8AE7" w14:textId="67DDD280" w:rsidR="00C45DC8" w:rsidRDefault="00C45DC8" w:rsidP="00C45DC8">
      <w:pPr>
        <w:pStyle w:val="2"/>
        <w:numPr>
          <w:ilvl w:val="0"/>
          <w:numId w:val="6"/>
        </w:numPr>
        <w:rPr>
          <w:noProof/>
          <w:sz w:val="28"/>
          <w:szCs w:val="24"/>
        </w:rPr>
      </w:pPr>
      <w:r>
        <w:rPr>
          <w:rFonts w:hint="eastAsia"/>
          <w:noProof/>
          <w:sz w:val="28"/>
          <w:szCs w:val="24"/>
        </w:rPr>
        <w:t>运行结果</w:t>
      </w:r>
    </w:p>
    <w:p w14:paraId="774BE507" w14:textId="72197DCB" w:rsidR="00C45DC8" w:rsidRPr="00C45DC8" w:rsidRDefault="00C45DC8" w:rsidP="00C45DC8">
      <w:pPr>
        <w:spacing w:after="80"/>
        <w:rPr>
          <w:rFonts w:hint="eastAsia"/>
        </w:rPr>
      </w:pPr>
      <w:r>
        <w:rPr>
          <w:rFonts w:hint="eastAsia"/>
        </w:rPr>
        <w:t>说明：最好截图说明</w:t>
      </w:r>
    </w:p>
    <w:p w14:paraId="774BE507" w14:textId="72197DCB" w:rsidR="00C45DC8" w:rsidRPr="00C45DC8" w:rsidRDefault="00C45DC8" w:rsidP="00C45DC8">
      <w:pPr>
        <w:spacing w:after="80"/>
        <w:jc w:val="center"/>
        <w:rPr>
          <w:rFonts w:hint="eastAsia"/>
        </w:rPr>
      </w:pPr>
      <w:r>
        <w:drawing>
          <wp:inline xmlns:a="http://schemas.openxmlformats.org/drawingml/2006/main" xmlns:pic="http://schemas.openxmlformats.org/drawingml/2006/picture">
            <wp:extent cx="5303520" cy="3415826"/>
            <wp:docPr id="2" name="Picture 2"/>
            <wp:cNvGraphicFramePr>
              <a:graphicFrameLocks noChangeAspect="1"/>
            </wp:cNvGraphicFramePr>
            <a:graphic>
              <a:graphicData uri="http://schemas.openxmlformats.org/drawingml/2006/picture">
                <pic:pic>
                  <pic:nvPicPr>
                    <pic:cNvPr id="0" name="lab10-file-analysis.png"/>
                    <pic:cNvPicPr/>
                  </pic:nvPicPr>
                  <pic:blipFill>
                    <a:blip r:embed="rId17"/>
                    <a:stretch>
                      <a:fillRect/>
                    </a:stretch>
                  </pic:blipFill>
                  <pic:spPr>
                    <a:xfrm>
                      <a:off x="0" y="0"/>
                      <a:ext cx="5303520" cy="3415826"/>
                    </a:xfrm>
                    <a:prstGeom prst="rect"/>
                  </pic:spPr>
                </pic:pic>
              </a:graphicData>
            </a:graphic>
          </wp:inline>
        </w:drawing>
      </w:r>
    </w:p>
    <w:p w14:paraId="774BE507" w14:textId="72197DCB" w:rsidR="00C45DC8" w:rsidRPr="00C45DC8" w:rsidRDefault="00C45DC8" w:rsidP="00C45DC8">
      <w:pPr>
        <w:spacing w:after="80"/>
        <w:jc w:val="center"/>
        <w:rPr>
          <w:rFonts w:hint="eastAsia"/>
        </w:rPr>
      </w:pPr>
      <w:r>
        <w:rPr>
          <w:sz w:val="21"/>
        </w:rPr>
        <w:t>图1 本机 JavaFX 窗口截图：文件夹路径解析</w:t>
      </w:r>
    </w:p>
    <w:p w14:paraId="774BE507" w14:textId="72197DCB" w:rsidR="00C45DC8" w:rsidRPr="00C45DC8" w:rsidRDefault="00C45DC8" w:rsidP="00C45DC8">
      <w:pPr>
        <w:spacing w:after="80"/>
        <w:jc w:val="center"/>
        <w:rPr>
          <w:rFonts w:hint="eastAsia"/>
        </w:rPr>
      </w:pPr>
      <w:r>
        <w:drawing>
          <wp:inline xmlns:a="http://schemas.openxmlformats.org/drawingml/2006/main" xmlns:pic="http://schemas.openxmlformats.org/drawingml/2006/picture">
            <wp:extent cx="5303520" cy="3415826"/>
            <wp:docPr id="3" name="Picture 3"/>
            <wp:cNvGraphicFramePr>
              <a:graphicFrameLocks noChangeAspect="1"/>
            </wp:cNvGraphicFramePr>
            <a:graphic>
              <a:graphicData uri="http://schemas.openxmlformats.org/drawingml/2006/picture">
                <pic:pic>
                  <pic:nvPicPr>
                    <pic:cNvPr id="0" name="lab10-add-student.png"/>
                    <pic:cNvPicPr/>
                  </pic:nvPicPr>
                  <pic:blipFill>
                    <a:blip r:embed="rId18"/>
                    <a:stretch>
                      <a:fillRect/>
                    </a:stretch>
                  </pic:blipFill>
                  <pic:spPr>
                    <a:xfrm>
                      <a:off x="0" y="0"/>
                      <a:ext cx="5303520" cy="3415826"/>
                    </a:xfrm>
                    <a:prstGeom prst="rect"/>
                  </pic:spPr>
                </pic:pic>
              </a:graphicData>
            </a:graphic>
          </wp:inline>
        </w:drawing>
      </w:r>
    </w:p>
    <w:p w14:paraId="774BE507" w14:textId="72197DCB" w:rsidR="00C45DC8" w:rsidRPr="00C45DC8" w:rsidRDefault="00C45DC8" w:rsidP="00C45DC8">
      <w:pPr>
        <w:spacing w:after="80"/>
        <w:jc w:val="center"/>
        <w:rPr>
          <w:rFonts w:hint="eastAsia"/>
        </w:rPr>
      </w:pPr>
      <w:r>
        <w:rPr>
          <w:sz w:val="21"/>
        </w:rPr>
        <w:t>图2 本机 JavaFX 窗口截图：新增学生信息并保存照片</w:t>
      </w:r>
    </w:p>
    <w:p w14:paraId="774BE507" w14:textId="72197DCB" w:rsidR="00C45DC8" w:rsidRPr="00C45DC8" w:rsidRDefault="00C45DC8" w:rsidP="00C45DC8">
      <w:pPr>
        <w:spacing w:after="80"/>
        <w:jc w:val="center"/>
        <w:rPr>
          <w:rFonts w:hint="eastAsia"/>
        </w:rPr>
      </w:pPr>
      <w:r>
        <w:drawing>
          <wp:inline xmlns:a="http://schemas.openxmlformats.org/drawingml/2006/main" xmlns:pic="http://schemas.openxmlformats.org/drawingml/2006/picture">
            <wp:extent cx="5303520" cy="3415826"/>
            <wp:docPr id="4" name="Picture 4"/>
            <wp:cNvGraphicFramePr>
              <a:graphicFrameLocks noChangeAspect="1"/>
            </wp:cNvGraphicFramePr>
            <a:graphic>
              <a:graphicData uri="http://schemas.openxmlformats.org/drawingml/2006/picture">
                <pic:pic>
                  <pic:nvPicPr>
                    <pic:cNvPr id="0" name="lab10-modify-student.png"/>
                    <pic:cNvPicPr/>
                  </pic:nvPicPr>
                  <pic:blipFill>
                    <a:blip r:embed="rId19"/>
                    <a:stretch>
                      <a:fillRect/>
                    </a:stretch>
                  </pic:blipFill>
                  <pic:spPr>
                    <a:xfrm>
                      <a:off x="0" y="0"/>
                      <a:ext cx="5303520" cy="3415826"/>
                    </a:xfrm>
                    <a:prstGeom prst="rect"/>
                  </pic:spPr>
                </pic:pic>
              </a:graphicData>
            </a:graphic>
          </wp:inline>
        </w:drawing>
      </w:r>
    </w:p>
    <w:p w14:paraId="774BE507" w14:textId="72197DCB" w:rsidR="00C45DC8" w:rsidRPr="00C45DC8" w:rsidRDefault="00C45DC8" w:rsidP="00C45DC8">
      <w:pPr>
        <w:spacing w:after="80"/>
        <w:jc w:val="center"/>
        <w:rPr>
          <w:rFonts w:hint="eastAsia"/>
        </w:rPr>
      </w:pPr>
      <w:r>
        <w:rPr>
          <w:sz w:val="21"/>
        </w:rPr>
        <w:t>图3 本机 JavaFX 窗口截图：修改当前学生信息</w:t>
      </w:r>
    </w:p>
    <w:p w14:paraId="774BE507" w14:textId="72197DCB" w:rsidR="00C45DC8" w:rsidRPr="00C45DC8" w:rsidRDefault="00C45DC8" w:rsidP="00C45DC8">
      <w:pPr>
        <w:spacing w:after="80"/>
        <w:jc w:val="center"/>
        <w:rPr>
          <w:rFonts w:hint="eastAsia"/>
        </w:rPr>
      </w:pPr>
      <w:r>
        <w:drawing>
          <wp:inline xmlns:a="http://schemas.openxmlformats.org/drawingml/2006/main" xmlns:pic="http://schemas.openxmlformats.org/drawingml/2006/picture">
            <wp:extent cx="5303520" cy="3415826"/>
            <wp:docPr id="5" name="Picture 5"/>
            <wp:cNvGraphicFramePr>
              <a:graphicFrameLocks noChangeAspect="1"/>
            </wp:cNvGraphicFramePr>
            <a:graphic>
              <a:graphicData uri="http://schemas.openxmlformats.org/drawingml/2006/picture">
                <pic:pic>
                  <pic:nvPicPr>
                    <pic:cNvPr id="0" name="lab10-query-student.png"/>
                    <pic:cNvPicPr/>
                  </pic:nvPicPr>
                  <pic:blipFill>
                    <a:blip r:embed="rId20"/>
                    <a:stretch>
                      <a:fillRect/>
                    </a:stretch>
                  </pic:blipFill>
                  <pic:spPr>
                    <a:xfrm>
                      <a:off x="0" y="0"/>
                      <a:ext cx="5303520" cy="3415826"/>
                    </a:xfrm>
                    <a:prstGeom prst="rect"/>
                  </pic:spPr>
                </pic:pic>
              </a:graphicData>
            </a:graphic>
          </wp:inline>
        </w:drawing>
      </w:r>
    </w:p>
    <w:p w14:paraId="774BE507" w14:textId="72197DCB" w:rsidR="00C45DC8" w:rsidRPr="00C45DC8" w:rsidRDefault="00C45DC8" w:rsidP="00C45DC8">
      <w:pPr>
        <w:spacing w:after="80"/>
        <w:jc w:val="center"/>
        <w:rPr>
          <w:rFonts w:hint="eastAsia"/>
        </w:rPr>
      </w:pPr>
      <w:r>
        <w:rPr>
          <w:sz w:val="21"/>
        </w:rPr>
        <w:t>图4 本机 JavaFX 窗口截图：按姓名查询学生信息</w:t>
      </w:r>
    </w:p>
    <w:p w14:paraId="774BE507" w14:textId="72197DCB" w:rsidR="00C45DC8" w:rsidRPr="00C45DC8" w:rsidRDefault="00C45DC8" w:rsidP="00C45DC8">
      <w:pPr>
        <w:spacing w:after="80"/>
        <w:jc w:val="center"/>
        <w:rPr>
          <w:rFonts w:hint="eastAsia"/>
        </w:rPr>
      </w:pPr>
      <w:r>
        <w:drawing>
          <wp:inline xmlns:a="http://schemas.openxmlformats.org/drawingml/2006/main" xmlns:pic="http://schemas.openxmlformats.org/drawingml/2006/picture">
            <wp:extent cx="5303520" cy="3415826"/>
            <wp:docPr id="6" name="Picture 6"/>
            <wp:cNvGraphicFramePr>
              <a:graphicFrameLocks noChangeAspect="1"/>
            </wp:cNvGraphicFramePr>
            <a:graphic>
              <a:graphicData uri="http://schemas.openxmlformats.org/drawingml/2006/picture">
                <pic:pic>
                  <pic:nvPicPr>
                    <pic:cNvPr id="0" name="lab10-display-students.png"/>
                    <pic:cNvPicPr/>
                  </pic:nvPicPr>
                  <pic:blipFill>
                    <a:blip r:embed="rId21"/>
                    <a:stretch>
                      <a:fillRect/>
                    </a:stretch>
                  </pic:blipFill>
                  <pic:spPr>
                    <a:xfrm>
                      <a:off x="0" y="0"/>
                      <a:ext cx="5303520" cy="3415826"/>
                    </a:xfrm>
                    <a:prstGeom prst="rect"/>
                  </pic:spPr>
                </pic:pic>
              </a:graphicData>
            </a:graphic>
          </wp:inline>
        </w:drawing>
      </w:r>
    </w:p>
    <w:p w14:paraId="774BE507" w14:textId="72197DCB" w:rsidR="00C45DC8" w:rsidRPr="00C45DC8" w:rsidRDefault="00C45DC8" w:rsidP="00C45DC8">
      <w:pPr>
        <w:spacing w:after="80"/>
        <w:jc w:val="center"/>
        <w:rPr>
          <w:rFonts w:hint="eastAsia"/>
        </w:rPr>
      </w:pPr>
      <w:r>
        <w:rPr>
          <w:sz w:val="21"/>
        </w:rPr>
        <w:t>图5 本机 JavaFX 窗口截图：显示全部学生信息</w:t>
      </w:r>
    </w:p>
    <w:p w14:paraId="774BE507" w14:textId="72197DCB" w:rsidR="00C45DC8" w:rsidRPr="00C45DC8" w:rsidRDefault="00C45DC8" w:rsidP="00C45DC8">
      <w:pPr>
        <w:spacing w:after="80"/>
        <w:jc w:val="center"/>
        <w:rPr>
          <w:rFonts w:hint="eastAsia"/>
        </w:rPr>
      </w:pPr>
      <w:r>
        <w:drawing>
          <wp:inline xmlns:a="http://schemas.openxmlformats.org/drawingml/2006/main" xmlns:pic="http://schemas.openxmlformats.org/drawingml/2006/picture">
            <wp:extent cx="5303520" cy="3415826"/>
            <wp:docPr id="7" name="Picture 7"/>
            <wp:cNvGraphicFramePr>
              <a:graphicFrameLocks noChangeAspect="1"/>
            </wp:cNvGraphicFramePr>
            <a:graphic>
              <a:graphicData uri="http://schemas.openxmlformats.org/drawingml/2006/picture">
                <pic:pic>
                  <pic:nvPicPr>
                    <pic:cNvPr id="0" name="lab10-delete-student.png"/>
                    <pic:cNvPicPr/>
                  </pic:nvPicPr>
                  <pic:blipFill>
                    <a:blip r:embed="rId22"/>
                    <a:stretch>
                      <a:fillRect/>
                    </a:stretch>
                  </pic:blipFill>
                  <pic:spPr>
                    <a:xfrm>
                      <a:off x="0" y="0"/>
                      <a:ext cx="5303520" cy="3415826"/>
                    </a:xfrm>
                    <a:prstGeom prst="rect"/>
                  </pic:spPr>
                </pic:pic>
              </a:graphicData>
            </a:graphic>
          </wp:inline>
        </w:drawing>
      </w:r>
    </w:p>
    <w:p w14:paraId="774BE507" w14:textId="72197DCB" w:rsidR="00C45DC8" w:rsidRPr="00C45DC8" w:rsidRDefault="00C45DC8" w:rsidP="00C45DC8">
      <w:pPr>
        <w:spacing w:after="80"/>
        <w:jc w:val="center"/>
        <w:rPr>
          <w:rFonts w:hint="eastAsia"/>
        </w:rPr>
      </w:pPr>
      <w:r>
        <w:rPr>
          <w:sz w:val="21"/>
        </w:rPr>
        <w:t>图6 本机 JavaFX 窗口截图：删除当前学生信息</w:t>
      </w:r>
    </w:p>
    <w:p w14:paraId="226B64A0" w14:textId="33B13CD0" w:rsidR="00F205E0" w:rsidRDefault="007C3870" w:rsidP="007C3870">
      <w:pPr>
        <w:pStyle w:val="2"/>
        <w:numPr>
          <w:ilvl w:val="0"/>
          <w:numId w:val="6"/>
        </w:numPr>
        <w:rPr>
          <w:noProof/>
          <w:sz w:val="28"/>
          <w:szCs w:val="24"/>
        </w:rPr>
      </w:pPr>
      <w:r>
        <w:rPr>
          <w:rFonts w:hint="eastAsia"/>
          <w:noProof/>
          <w:sz w:val="28"/>
          <w:szCs w:val="24"/>
        </w:rPr>
        <w:t>出现的问题及解决方法</w:t>
      </w:r>
    </w:p>
    <w:p w14:paraId="774BE507" w14:textId="72197DCB" w:rsidR="00C45DC8" w:rsidRPr="00C45DC8" w:rsidRDefault="00C45DC8" w:rsidP="00C45DC8">
      <w:pPr>
        <w:rPr>
          <w:rFonts w:hint="eastAsia"/>
        </w:rPr>
      </w:pPr>
      <w:r>
        <w:rPr>
          <w:sz w:val="21"/>
        </w:rPr>
        <w:t>1. 问题：JavaFX 不随 JDK 默认打包，直接 javac 编译会缺少 javafx.controls。解决方法：使用 Maven 项目，在 pom.xml 中引入 org.openjfx:javafx-controls，并配置 javafx-maven-plugin 运行主类。</w:t>
      </w:r>
    </w:p>
    <w:p w14:paraId="774BE507" w14:textId="72197DCB" w:rsidR="00C45DC8" w:rsidRPr="00C45DC8" w:rsidRDefault="00C45DC8" w:rsidP="00C45DC8">
      <w:pPr>
        <w:rPr>
          <w:rFonts w:hint="eastAsia"/>
        </w:rPr>
      </w:pPr>
      <w:r>
        <w:rPr>
          <w:sz w:val="21"/>
        </w:rPr>
        <w:t>2. 问题：顺序文件不适合直接就地删除或修改某一行。解决方法：将文件内容读入集合，完成新增、删除或修改后整体顺序写回 students.txt。</w:t>
      </w:r>
    </w:p>
    <w:p w14:paraId="774BE507" w14:textId="72197DCB" w:rsidR="00C45DC8" w:rsidRPr="00C45DC8" w:rsidRDefault="00C45DC8" w:rsidP="00C45DC8">
      <w:pPr>
        <w:rPr>
          <w:rFonts w:hint="eastAsia"/>
        </w:rPr>
      </w:pPr>
      <w:r>
        <w:rPr>
          <w:sz w:val="21"/>
        </w:rPr>
        <w:t>3. 问题：照片如果只保存原始绝对路径，项目移动后可能无法加载。解决方法：选择照片后复制到 data/photos/，学生记录保存相对路径。</w:t>
      </w:r>
    </w:p>
    <w:p w14:paraId="774BE507" w14:textId="72197DCB" w:rsidR="00C45DC8" w:rsidRPr="00C45DC8" w:rsidRDefault="00C45DC8" w:rsidP="00C45DC8">
      <w:pPr>
        <w:rPr>
          <w:rFonts w:hint="eastAsia"/>
        </w:rPr>
      </w:pPr>
      <w:r>
        <w:rPr>
          <w:sz w:val="21"/>
        </w:rPr>
        <w:t>4. 问题：连续自动截图时界面可能尚未完成刷新。解决方法：截图流程在每次功能状态切换后延时等待 JavaFX 重绘，再调用 screencapture。</w:t>
      </w:r>
    </w:p>
    <w:p w14:paraId="3176D66C" w14:textId="368C1BC6" w:rsidR="007C3870" w:rsidRDefault="007C3870" w:rsidP="007C3870">
      <w:pPr>
        <w:pStyle w:val="2"/>
        <w:numPr>
          <w:ilvl w:val="0"/>
          <w:numId w:val="6"/>
        </w:numPr>
      </w:pPr>
      <w:r>
        <w:rPr>
          <w:rFonts w:hint="eastAsia"/>
        </w:rPr>
        <w:t>实验心得</w:t>
      </w:r>
    </w:p>
    <w:p w14:paraId="774BE507" w14:textId="72197DCB" w:rsidR="00C45DC8" w:rsidRPr="00C45DC8" w:rsidRDefault="00C45DC8" w:rsidP="00C45DC8">
      <w:pPr>
        <w:rPr>
          <w:rFonts w:hint="eastAsia"/>
        </w:rPr>
      </w:pPr>
      <w:r>
        <w:rPr>
          <w:sz w:val="21"/>
        </w:rPr>
        <w:t>通过本次实验，我进一步理解了顺序文件处理的特点：新增比较直接，而删除和修改通常需要重新生成文件内容。JavaFX 界面部分让我熟悉了表格、表单、文件选择器和图片预览的组合方式，也认识到界面状态与底层文件数据必须保持同步。真实窗口截图流程则帮助我确认程序运行效果和实验报告中的运行结果一致。</w:t>
      </w:r>
    </w:p>
    <w:p w14:paraId="38124542" w14:textId="3D69A999" w:rsidR="007C3870" w:rsidRPr="007C3870" w:rsidRDefault="007C3870" w:rsidP="007C3870">
      <w:pPr>
        <w:rPr>
          <w:rFonts w:hint="eastAsia"/>
        </w:rPr>
      </w:pPr>
    </w:p>
    <w:p w14:paraId="2CD3DDA5" w14:textId="342ACB1F" w:rsidR="00883FFA" w:rsidRDefault="00883FFA" w:rsidP="00DF560A">
      <w:pPr>
        <w:ind w:firstLine="420"/>
        <w:rPr>
          <w:noProof/>
        </w:rPr>
      </w:pPr>
    </w:p>
    <w:p w14:paraId="39E30731" w14:textId="334D6396" w:rsidR="00286904" w:rsidRPr="007921EE" w:rsidRDefault="00286904" w:rsidP="00EC7494"/>
    <w:sectPr w:rsidR="00286904" w:rsidRPr="007921EE" w:rsidSect="009C0D85">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13D71" w14:textId="77777777" w:rsidR="00C017B8" w:rsidRDefault="00C017B8">
      <w:r>
        <w:separator/>
      </w:r>
    </w:p>
  </w:endnote>
  <w:endnote w:type="continuationSeparator" w:id="0">
    <w:p w14:paraId="30E0E49A" w14:textId="77777777" w:rsidR="00C017B8" w:rsidRDefault="00C0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ingdings 3">
    <w:panose1 w:val="05040102010807070707"/>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6E42C7" w14:textId="77777777" w:rsidR="0081682C" w:rsidRDefault="0081682C">
    <w:pPr>
      <w:pStyle w:val="a6"/>
      <w:framePr w:h="0" w:wrap="around" w:vAnchor="text" w:hAnchor="margin" w:xAlign="center" w:y="1"/>
      <w:rPr>
        <w:rStyle w:val="a3"/>
      </w:rPr>
    </w:pPr>
    <w:r>
      <w:fldChar w:fldCharType="begin"/>
    </w:r>
    <w:r>
      <w:rPr>
        <w:rStyle w:val="a3"/>
      </w:rPr>
      <w:instrText xml:space="preserve">PAGE  </w:instrText>
    </w:r>
    <w:r>
      <w:fldChar w:fldCharType="end"/>
    </w:r>
  </w:p>
  <w:p w14:paraId="15047462" w14:textId="77777777" w:rsidR="0081682C" w:rsidRDefault="0081682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DD702B" w14:textId="77777777" w:rsidR="0081682C" w:rsidRDefault="0081682C">
    <w:pPr>
      <w:pStyle w:val="a6"/>
      <w:framePr w:h="0" w:wrap="around" w:vAnchor="text" w:hAnchor="margin" w:xAlign="center" w:y="1"/>
      <w:rPr>
        <w:rStyle w:val="a3"/>
      </w:rPr>
    </w:pPr>
    <w:r>
      <w:fldChar w:fldCharType="begin"/>
    </w:r>
    <w:r>
      <w:rPr>
        <w:rStyle w:val="a3"/>
      </w:rPr>
      <w:instrText xml:space="preserve">PAGE  </w:instrText>
    </w:r>
    <w:r>
      <w:fldChar w:fldCharType="separate"/>
    </w:r>
    <w:r w:rsidR="00EA32F8">
      <w:rPr>
        <w:rStyle w:val="a3"/>
        <w:noProof/>
      </w:rPr>
      <w:t>1</w:t>
    </w:r>
    <w:r>
      <w:fldChar w:fldCharType="end"/>
    </w:r>
  </w:p>
  <w:p w14:paraId="592503A0" w14:textId="77777777" w:rsidR="0081682C" w:rsidRDefault="0081682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E55DBB" w14:textId="77777777" w:rsidR="000661B7" w:rsidRDefault="000661B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240D3D" w14:textId="77777777" w:rsidR="00C017B8" w:rsidRDefault="00C017B8">
      <w:r>
        <w:separator/>
      </w:r>
    </w:p>
  </w:footnote>
  <w:footnote w:type="continuationSeparator" w:id="0">
    <w:p w14:paraId="187E3F0E" w14:textId="77777777" w:rsidR="00C017B8" w:rsidRDefault="00C01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0EDEF1" w14:textId="77777777" w:rsidR="000661B7" w:rsidRDefault="000661B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9A336" w14:textId="77777777" w:rsidR="000661B7" w:rsidRDefault="000661B7">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89309C" w14:textId="77777777" w:rsidR="002D4263" w:rsidRDefault="002D4263" w:rsidP="009C0D85">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1.25pt;height:11.25pt" o:bullet="t">
        <v:imagedata r:id="rId1" o:title="msoB0DC"/>
      </v:shape>
    </w:pict>
  </w:numPicBullet>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4C823B1"/>
    <w:multiLevelType w:val="hybridMultilevel"/>
    <w:tmpl w:val="09DE08C0"/>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19CD030D"/>
    <w:multiLevelType w:val="hybridMultilevel"/>
    <w:tmpl w:val="8178816E"/>
    <w:lvl w:ilvl="0" w:tplc="04090001">
      <w:start w:val="1"/>
      <w:numFmt w:val="bullet"/>
      <w:lvlText w:val=""/>
      <w:lvlJc w:val="left"/>
      <w:pPr>
        <w:ind w:left="780" w:hanging="360"/>
      </w:pPr>
      <w:rPr>
        <w:rFonts w:ascii="Wingdings" w:hAnsi="Wingdings" w:hint="default"/>
        <w:sz w:val="28"/>
        <w:szCs w:val="28"/>
      </w:rPr>
    </w:lvl>
    <w:lvl w:ilvl="1" w:tplc="04090001">
      <w:start w:val="1"/>
      <w:numFmt w:val="bullet"/>
      <w:lvlText w:val=""/>
      <w:lvlJc w:val="left"/>
      <w:pPr>
        <w:ind w:left="1260" w:hanging="420"/>
      </w:pPr>
      <w:rPr>
        <w:rFonts w:ascii="Wingdings" w:hAnsi="Wingding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B992B7C"/>
    <w:multiLevelType w:val="hybridMultilevel"/>
    <w:tmpl w:val="CAC6CA2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6587B99"/>
    <w:multiLevelType w:val="hybridMultilevel"/>
    <w:tmpl w:val="D7960E2C"/>
    <w:lvl w:ilvl="0" w:tplc="47B6601E">
      <w:start w:val="1"/>
      <w:numFmt w:val="bullet"/>
      <w:lvlText w:val="¬"/>
      <w:lvlJc w:val="left"/>
      <w:pPr>
        <w:ind w:left="1020" w:hanging="420"/>
      </w:pPr>
      <w:rPr>
        <w:rFonts w:ascii="Wingdings 3" w:hAnsi="Wingdings 3" w:hint="default"/>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abstractNum w:abstractNumId="5" w15:restartNumberingAfterBreak="0">
    <w:nsid w:val="78745C47"/>
    <w:multiLevelType w:val="hybridMultilevel"/>
    <w:tmpl w:val="2098D10C"/>
    <w:lvl w:ilvl="0" w:tplc="ABA0C012">
      <w:start w:val="1"/>
      <w:numFmt w:val="decimal"/>
      <w:lvlText w:val="%1."/>
      <w:lvlJc w:val="left"/>
      <w:pPr>
        <w:ind w:left="780" w:hanging="360"/>
      </w:pPr>
      <w:rPr>
        <w:rFonts w:hint="default"/>
        <w:sz w:val="28"/>
        <w:szCs w:val="28"/>
      </w:rPr>
    </w:lvl>
    <w:lvl w:ilvl="1" w:tplc="04090001">
      <w:start w:val="1"/>
      <w:numFmt w:val="bullet"/>
      <w:lvlText w:val=""/>
      <w:lvlJc w:val="left"/>
      <w:pPr>
        <w:ind w:left="1260" w:hanging="420"/>
      </w:pPr>
      <w:rPr>
        <w:rFonts w:ascii="Wingdings" w:hAnsi="Wingding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4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B72"/>
    <w:rsid w:val="00005DBF"/>
    <w:rsid w:val="00026C82"/>
    <w:rsid w:val="000328B5"/>
    <w:rsid w:val="00042BEA"/>
    <w:rsid w:val="000435DD"/>
    <w:rsid w:val="000661B7"/>
    <w:rsid w:val="00067B38"/>
    <w:rsid w:val="0009751B"/>
    <w:rsid w:val="000A046D"/>
    <w:rsid w:val="000A16A3"/>
    <w:rsid w:val="000A6CB0"/>
    <w:rsid w:val="000B3F35"/>
    <w:rsid w:val="000C425B"/>
    <w:rsid w:val="000D12F5"/>
    <w:rsid w:val="000E1716"/>
    <w:rsid w:val="00101DA0"/>
    <w:rsid w:val="00104592"/>
    <w:rsid w:val="00122FFC"/>
    <w:rsid w:val="001361F4"/>
    <w:rsid w:val="0014343D"/>
    <w:rsid w:val="00147C4E"/>
    <w:rsid w:val="00161FA5"/>
    <w:rsid w:val="00164225"/>
    <w:rsid w:val="00165582"/>
    <w:rsid w:val="00172A27"/>
    <w:rsid w:val="00173774"/>
    <w:rsid w:val="001A5F6C"/>
    <w:rsid w:val="001C157C"/>
    <w:rsid w:val="001C482C"/>
    <w:rsid w:val="001D1FDC"/>
    <w:rsid w:val="001F2624"/>
    <w:rsid w:val="002044C3"/>
    <w:rsid w:val="00211E90"/>
    <w:rsid w:val="00214085"/>
    <w:rsid w:val="00217A71"/>
    <w:rsid w:val="00223079"/>
    <w:rsid w:val="00256CD7"/>
    <w:rsid w:val="0026348E"/>
    <w:rsid w:val="00282A10"/>
    <w:rsid w:val="00286904"/>
    <w:rsid w:val="00297914"/>
    <w:rsid w:val="002A1F32"/>
    <w:rsid w:val="002A721E"/>
    <w:rsid w:val="002B793B"/>
    <w:rsid w:val="002C08BD"/>
    <w:rsid w:val="002D4263"/>
    <w:rsid w:val="002E0BCF"/>
    <w:rsid w:val="002F1B2F"/>
    <w:rsid w:val="00303E55"/>
    <w:rsid w:val="00306F1A"/>
    <w:rsid w:val="003138E2"/>
    <w:rsid w:val="00331728"/>
    <w:rsid w:val="00335D54"/>
    <w:rsid w:val="003501EA"/>
    <w:rsid w:val="003766C5"/>
    <w:rsid w:val="00376E9E"/>
    <w:rsid w:val="00383DC3"/>
    <w:rsid w:val="003852A4"/>
    <w:rsid w:val="00387B14"/>
    <w:rsid w:val="0039431A"/>
    <w:rsid w:val="003A572A"/>
    <w:rsid w:val="003B37D7"/>
    <w:rsid w:val="003D04DD"/>
    <w:rsid w:val="003D3989"/>
    <w:rsid w:val="003D5547"/>
    <w:rsid w:val="003F0D3E"/>
    <w:rsid w:val="003F1792"/>
    <w:rsid w:val="003F7797"/>
    <w:rsid w:val="00402A69"/>
    <w:rsid w:val="00404994"/>
    <w:rsid w:val="00431F35"/>
    <w:rsid w:val="00442361"/>
    <w:rsid w:val="00443365"/>
    <w:rsid w:val="00467BD6"/>
    <w:rsid w:val="00467F68"/>
    <w:rsid w:val="004701DE"/>
    <w:rsid w:val="004731C5"/>
    <w:rsid w:val="00496F80"/>
    <w:rsid w:val="004B222E"/>
    <w:rsid w:val="004B5E3D"/>
    <w:rsid w:val="004C2F36"/>
    <w:rsid w:val="004C5466"/>
    <w:rsid w:val="004D4455"/>
    <w:rsid w:val="004F2012"/>
    <w:rsid w:val="004F571A"/>
    <w:rsid w:val="00510216"/>
    <w:rsid w:val="00515246"/>
    <w:rsid w:val="005571AB"/>
    <w:rsid w:val="0056256B"/>
    <w:rsid w:val="005626DB"/>
    <w:rsid w:val="00583F41"/>
    <w:rsid w:val="00594E6B"/>
    <w:rsid w:val="005A71B6"/>
    <w:rsid w:val="005C2131"/>
    <w:rsid w:val="005E04CB"/>
    <w:rsid w:val="005E6002"/>
    <w:rsid w:val="005E794C"/>
    <w:rsid w:val="00602089"/>
    <w:rsid w:val="00607773"/>
    <w:rsid w:val="006141D2"/>
    <w:rsid w:val="00634F5E"/>
    <w:rsid w:val="006429D9"/>
    <w:rsid w:val="00657F11"/>
    <w:rsid w:val="006665BC"/>
    <w:rsid w:val="006720C3"/>
    <w:rsid w:val="00683826"/>
    <w:rsid w:val="006C3272"/>
    <w:rsid w:val="006C4769"/>
    <w:rsid w:val="006C7027"/>
    <w:rsid w:val="006E3374"/>
    <w:rsid w:val="006F42D6"/>
    <w:rsid w:val="0070721F"/>
    <w:rsid w:val="007250C8"/>
    <w:rsid w:val="00741E45"/>
    <w:rsid w:val="0075129E"/>
    <w:rsid w:val="00771801"/>
    <w:rsid w:val="007762FA"/>
    <w:rsid w:val="00790A54"/>
    <w:rsid w:val="007921EE"/>
    <w:rsid w:val="00794C61"/>
    <w:rsid w:val="0079590C"/>
    <w:rsid w:val="007A38D7"/>
    <w:rsid w:val="007B0673"/>
    <w:rsid w:val="007B14E5"/>
    <w:rsid w:val="007B648E"/>
    <w:rsid w:val="007C3870"/>
    <w:rsid w:val="007F4F15"/>
    <w:rsid w:val="0081214F"/>
    <w:rsid w:val="0081682C"/>
    <w:rsid w:val="0082610D"/>
    <w:rsid w:val="0083576B"/>
    <w:rsid w:val="00835AD3"/>
    <w:rsid w:val="00835B9B"/>
    <w:rsid w:val="008414C5"/>
    <w:rsid w:val="00850AD7"/>
    <w:rsid w:val="00854998"/>
    <w:rsid w:val="00862F17"/>
    <w:rsid w:val="00871830"/>
    <w:rsid w:val="00883FFA"/>
    <w:rsid w:val="00897AF6"/>
    <w:rsid w:val="008D39FD"/>
    <w:rsid w:val="008D4E88"/>
    <w:rsid w:val="008E0EA3"/>
    <w:rsid w:val="008F5D2D"/>
    <w:rsid w:val="00905B52"/>
    <w:rsid w:val="009150BE"/>
    <w:rsid w:val="00916B01"/>
    <w:rsid w:val="00924265"/>
    <w:rsid w:val="0092750F"/>
    <w:rsid w:val="00937942"/>
    <w:rsid w:val="009442DF"/>
    <w:rsid w:val="00946522"/>
    <w:rsid w:val="00967D12"/>
    <w:rsid w:val="009A0E96"/>
    <w:rsid w:val="009A13DA"/>
    <w:rsid w:val="009B3AC1"/>
    <w:rsid w:val="009C0D85"/>
    <w:rsid w:val="009C303A"/>
    <w:rsid w:val="009C5491"/>
    <w:rsid w:val="009D0514"/>
    <w:rsid w:val="009D46CF"/>
    <w:rsid w:val="009E3361"/>
    <w:rsid w:val="009E6849"/>
    <w:rsid w:val="009E6FD1"/>
    <w:rsid w:val="00A0024C"/>
    <w:rsid w:val="00A02C38"/>
    <w:rsid w:val="00A04472"/>
    <w:rsid w:val="00A166F4"/>
    <w:rsid w:val="00A40F04"/>
    <w:rsid w:val="00A44A89"/>
    <w:rsid w:val="00A44CF8"/>
    <w:rsid w:val="00A51ED0"/>
    <w:rsid w:val="00A56E67"/>
    <w:rsid w:val="00A735E6"/>
    <w:rsid w:val="00A84084"/>
    <w:rsid w:val="00AA0A4E"/>
    <w:rsid w:val="00AA28B6"/>
    <w:rsid w:val="00AA72E6"/>
    <w:rsid w:val="00AD123B"/>
    <w:rsid w:val="00AE7FD6"/>
    <w:rsid w:val="00B04788"/>
    <w:rsid w:val="00B05158"/>
    <w:rsid w:val="00B23761"/>
    <w:rsid w:val="00B561B4"/>
    <w:rsid w:val="00B619E9"/>
    <w:rsid w:val="00B83D55"/>
    <w:rsid w:val="00B841D9"/>
    <w:rsid w:val="00BA24FF"/>
    <w:rsid w:val="00BB26E9"/>
    <w:rsid w:val="00BB2929"/>
    <w:rsid w:val="00BD5318"/>
    <w:rsid w:val="00BD5AEB"/>
    <w:rsid w:val="00BD6781"/>
    <w:rsid w:val="00BE7B71"/>
    <w:rsid w:val="00BF4885"/>
    <w:rsid w:val="00C017B8"/>
    <w:rsid w:val="00C1435F"/>
    <w:rsid w:val="00C16069"/>
    <w:rsid w:val="00C16B30"/>
    <w:rsid w:val="00C45DC8"/>
    <w:rsid w:val="00C670E3"/>
    <w:rsid w:val="00C67B77"/>
    <w:rsid w:val="00C81045"/>
    <w:rsid w:val="00C81DD5"/>
    <w:rsid w:val="00C95119"/>
    <w:rsid w:val="00CB3290"/>
    <w:rsid w:val="00CB5F46"/>
    <w:rsid w:val="00CD5FCE"/>
    <w:rsid w:val="00CF13B4"/>
    <w:rsid w:val="00CF498A"/>
    <w:rsid w:val="00D0500E"/>
    <w:rsid w:val="00D417F2"/>
    <w:rsid w:val="00D475E1"/>
    <w:rsid w:val="00D47800"/>
    <w:rsid w:val="00D8167D"/>
    <w:rsid w:val="00D8206A"/>
    <w:rsid w:val="00D82D21"/>
    <w:rsid w:val="00D83172"/>
    <w:rsid w:val="00D85C95"/>
    <w:rsid w:val="00DB3803"/>
    <w:rsid w:val="00DB5A96"/>
    <w:rsid w:val="00DC4E55"/>
    <w:rsid w:val="00DD0D46"/>
    <w:rsid w:val="00DE42D9"/>
    <w:rsid w:val="00DF17BA"/>
    <w:rsid w:val="00DF560A"/>
    <w:rsid w:val="00DF5772"/>
    <w:rsid w:val="00E13B07"/>
    <w:rsid w:val="00E24E45"/>
    <w:rsid w:val="00E32DD8"/>
    <w:rsid w:val="00E44BA6"/>
    <w:rsid w:val="00E56786"/>
    <w:rsid w:val="00E57874"/>
    <w:rsid w:val="00E6771C"/>
    <w:rsid w:val="00E70F06"/>
    <w:rsid w:val="00E75DDF"/>
    <w:rsid w:val="00E96109"/>
    <w:rsid w:val="00E97FC1"/>
    <w:rsid w:val="00EA32F8"/>
    <w:rsid w:val="00EC7494"/>
    <w:rsid w:val="00ED3BF6"/>
    <w:rsid w:val="00EE49B5"/>
    <w:rsid w:val="00EF3416"/>
    <w:rsid w:val="00EF40E1"/>
    <w:rsid w:val="00F16428"/>
    <w:rsid w:val="00F205E0"/>
    <w:rsid w:val="00F23492"/>
    <w:rsid w:val="00F23717"/>
    <w:rsid w:val="00F37D55"/>
    <w:rsid w:val="00F52175"/>
    <w:rsid w:val="00F77163"/>
    <w:rsid w:val="00F922CE"/>
    <w:rsid w:val="00F930AB"/>
    <w:rsid w:val="00FE4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352433"/>
  <w15:chartTrackingRefBased/>
  <w15:docId w15:val="{14ED81DB-D106-4704-847F-54883FE07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871830"/>
    <w:pPr>
      <w:keepNext/>
      <w:keepLines/>
      <w:spacing w:before="340" w:after="330" w:line="578" w:lineRule="auto"/>
      <w:outlineLvl w:val="0"/>
    </w:pPr>
    <w:rPr>
      <w:b/>
      <w:bCs/>
      <w:kern w:val="44"/>
      <w:sz w:val="44"/>
      <w:szCs w:val="44"/>
    </w:rPr>
  </w:style>
  <w:style w:type="paragraph" w:styleId="2">
    <w:name w:val="heading 2"/>
    <w:basedOn w:val="a"/>
    <w:next w:val="a"/>
    <w:link w:val="21"/>
    <w:uiPriority w:val="9"/>
    <w:unhideWhenUsed/>
    <w:qFormat/>
    <w:rsid w:val="00871830"/>
    <w:pPr>
      <w:keepNext/>
      <w:keepLines/>
      <w:widowControl/>
      <w:spacing w:before="260" w:after="260" w:line="416" w:lineRule="auto"/>
      <w:jc w:val="left"/>
      <w:outlineLvl w:val="1"/>
    </w:pPr>
    <w:rPr>
      <w:rFonts w:ascii="Cambria" w:hAnsi="Cambria"/>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annotation reference"/>
    <w:rPr>
      <w:sz w:val="21"/>
    </w:rPr>
  </w:style>
  <w:style w:type="paragraph" w:styleId="a5">
    <w:name w:val="Balloon Text"/>
    <w:basedOn w:val="a"/>
    <w:rPr>
      <w:sz w:val="18"/>
    </w:rPr>
  </w:style>
  <w:style w:type="paragraph" w:styleId="a6">
    <w:name w:val="footer"/>
    <w:basedOn w:val="a"/>
    <w:pPr>
      <w:tabs>
        <w:tab w:val="center" w:pos="4153"/>
        <w:tab w:val="right" w:pos="8306"/>
      </w:tabs>
      <w:snapToGrid w:val="0"/>
      <w:jc w:val="left"/>
    </w:pPr>
    <w:rPr>
      <w:sz w:val="18"/>
    </w:rPr>
  </w:style>
  <w:style w:type="paragraph" w:styleId="a7">
    <w:name w:val="annotation subject"/>
    <w:basedOn w:val="a8"/>
    <w:next w:val="a8"/>
    <w:rPr>
      <w:b/>
    </w:rPr>
  </w:style>
  <w:style w:type="paragraph" w:styleId="a8">
    <w:name w:val="annotation text"/>
    <w:basedOn w:val="a"/>
    <w:pPr>
      <w:jc w:val="left"/>
    </w:pPr>
  </w:style>
  <w:style w:type="paragraph" w:styleId="a9">
    <w:name w:val="header"/>
    <w:basedOn w:val="a"/>
    <w:link w:val="11"/>
    <w:uiPriority w:val="99"/>
    <w:rsid w:val="00467BD6"/>
    <w:pPr>
      <w:pBdr>
        <w:bottom w:val="single" w:sz="6" w:space="1" w:color="auto"/>
      </w:pBdr>
      <w:tabs>
        <w:tab w:val="center" w:pos="4153"/>
        <w:tab w:val="right" w:pos="8306"/>
      </w:tabs>
      <w:snapToGrid w:val="0"/>
      <w:jc w:val="center"/>
    </w:pPr>
    <w:rPr>
      <w:sz w:val="18"/>
      <w:szCs w:val="18"/>
    </w:rPr>
  </w:style>
  <w:style w:type="character" w:customStyle="1" w:styleId="11">
    <w:name w:val="页眉 字符1"/>
    <w:link w:val="a9"/>
    <w:rsid w:val="00467BD6"/>
    <w:rPr>
      <w:kern w:val="2"/>
      <w:sz w:val="18"/>
      <w:szCs w:val="18"/>
    </w:rPr>
  </w:style>
  <w:style w:type="paragraph" w:customStyle="1" w:styleId="aa">
    <w:name w:val="列出段落"/>
    <w:basedOn w:val="a"/>
    <w:uiPriority w:val="34"/>
    <w:qFormat/>
    <w:rsid w:val="0009751B"/>
    <w:pPr>
      <w:ind w:firstLineChars="200" w:firstLine="420"/>
    </w:pPr>
  </w:style>
  <w:style w:type="character" w:customStyle="1" w:styleId="ab">
    <w:name w:val="页眉 字符"/>
    <w:uiPriority w:val="99"/>
    <w:rsid w:val="002D4263"/>
  </w:style>
  <w:style w:type="paragraph" w:styleId="ac">
    <w:name w:val="No Spacing"/>
    <w:link w:val="ad"/>
    <w:uiPriority w:val="1"/>
    <w:qFormat/>
    <w:rsid w:val="00164225"/>
    <w:rPr>
      <w:rFonts w:ascii="DengXian" w:eastAsia="DengXian" w:hAnsi="DengXian"/>
      <w:sz w:val="22"/>
      <w:szCs w:val="22"/>
    </w:rPr>
  </w:style>
  <w:style w:type="character" w:customStyle="1" w:styleId="ad">
    <w:name w:val="无间隔 字符"/>
    <w:link w:val="ac"/>
    <w:uiPriority w:val="1"/>
    <w:rsid w:val="00164225"/>
    <w:rPr>
      <w:rFonts w:ascii="DengXian" w:eastAsia="DengXian" w:hAnsi="DengXian"/>
      <w:sz w:val="22"/>
      <w:szCs w:val="22"/>
    </w:rPr>
  </w:style>
  <w:style w:type="character" w:customStyle="1" w:styleId="20">
    <w:name w:val="标题 2 字符"/>
    <w:semiHidden/>
    <w:rsid w:val="00871830"/>
    <w:rPr>
      <w:rFonts w:ascii="等线 Light" w:eastAsia="等线 Light" w:hAnsi="等线 Light" w:cs="Times New Roman"/>
      <w:b/>
      <w:bCs/>
      <w:kern w:val="2"/>
      <w:sz w:val="32"/>
      <w:szCs w:val="32"/>
    </w:rPr>
  </w:style>
  <w:style w:type="character" w:customStyle="1" w:styleId="21">
    <w:name w:val="标题 2 字符1"/>
    <w:link w:val="2"/>
    <w:uiPriority w:val="9"/>
    <w:rsid w:val="00871830"/>
    <w:rPr>
      <w:rFonts w:ascii="Cambria" w:hAnsi="Cambria"/>
      <w:b/>
      <w:bCs/>
      <w:sz w:val="32"/>
      <w:szCs w:val="32"/>
    </w:rPr>
  </w:style>
  <w:style w:type="paragraph" w:styleId="ae">
    <w:name w:val="Subtitle"/>
    <w:basedOn w:val="a"/>
    <w:next w:val="a"/>
    <w:link w:val="af"/>
    <w:qFormat/>
    <w:rsid w:val="00871830"/>
    <w:pPr>
      <w:spacing w:before="240" w:after="60" w:line="312" w:lineRule="auto"/>
      <w:jc w:val="center"/>
      <w:outlineLvl w:val="1"/>
    </w:pPr>
    <w:rPr>
      <w:rFonts w:ascii="等线 Light" w:hAnsi="等线 Light"/>
      <w:b/>
      <w:bCs/>
      <w:kern w:val="28"/>
      <w:sz w:val="32"/>
      <w:szCs w:val="32"/>
    </w:rPr>
  </w:style>
  <w:style w:type="character" w:customStyle="1" w:styleId="af">
    <w:name w:val="副标题 字符"/>
    <w:link w:val="ae"/>
    <w:rsid w:val="00871830"/>
    <w:rPr>
      <w:rFonts w:ascii="等线 Light" w:hAnsi="等线 Light" w:cs="Times New Roman"/>
      <w:b/>
      <w:bCs/>
      <w:kern w:val="28"/>
      <w:sz w:val="32"/>
      <w:szCs w:val="32"/>
    </w:rPr>
  </w:style>
  <w:style w:type="character" w:styleId="af0">
    <w:name w:val="Emphasis"/>
    <w:qFormat/>
    <w:rsid w:val="00871830"/>
    <w:rPr>
      <w:i/>
      <w:iCs/>
    </w:rPr>
  </w:style>
  <w:style w:type="paragraph" w:styleId="af1">
    <w:name w:val="Title"/>
    <w:basedOn w:val="a"/>
    <w:next w:val="a"/>
    <w:link w:val="af2"/>
    <w:qFormat/>
    <w:rsid w:val="00871830"/>
    <w:pPr>
      <w:spacing w:before="240" w:after="60"/>
      <w:jc w:val="center"/>
      <w:outlineLvl w:val="0"/>
    </w:pPr>
    <w:rPr>
      <w:rFonts w:ascii="等线 Light" w:hAnsi="等线 Light"/>
      <w:b/>
      <w:bCs/>
      <w:sz w:val="32"/>
      <w:szCs w:val="32"/>
    </w:rPr>
  </w:style>
  <w:style w:type="character" w:customStyle="1" w:styleId="af2">
    <w:name w:val="标题 字符"/>
    <w:link w:val="af1"/>
    <w:rsid w:val="00871830"/>
    <w:rPr>
      <w:rFonts w:ascii="等线 Light" w:hAnsi="等线 Light" w:cs="Times New Roman"/>
      <w:b/>
      <w:bCs/>
      <w:kern w:val="2"/>
      <w:sz w:val="32"/>
      <w:szCs w:val="32"/>
    </w:rPr>
  </w:style>
  <w:style w:type="character" w:customStyle="1" w:styleId="10">
    <w:name w:val="标题 1 字符"/>
    <w:link w:val="1"/>
    <w:rsid w:val="00871830"/>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7266303">
      <w:bodyDiv w:val="1"/>
      <w:marLeft w:val="0"/>
      <w:marRight w:val="0"/>
      <w:marTop w:val="0"/>
      <w:marBottom w:val="0"/>
      <w:divBdr>
        <w:top w:val="none" w:sz="0" w:space="0" w:color="auto"/>
        <w:left w:val="none" w:sz="0" w:space="0" w:color="auto"/>
        <w:bottom w:val="none" w:sz="0" w:space="0" w:color="auto"/>
        <w:right w:val="none" w:sz="0" w:space="0" w:color="auto"/>
      </w:divBdr>
    </w:div>
    <w:div w:id="1647129325">
      <w:bodyDiv w:val="1"/>
      <w:marLeft w:val="0"/>
      <w:marRight w:val="0"/>
      <w:marTop w:val="0"/>
      <w:marBottom w:val="0"/>
      <w:divBdr>
        <w:top w:val="none" w:sz="0" w:space="0" w:color="auto"/>
        <w:left w:val="none" w:sz="0" w:space="0" w:color="auto"/>
        <w:bottom w:val="none" w:sz="0" w:space="0" w:color="auto"/>
        <w:right w:val="none" w:sz="0" w:space="0" w:color="auto"/>
      </w:divBdr>
    </w:div>
    <w:div w:id="195285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6DA63-5C1A-437E-9CC5-BFD767140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29</Words>
  <Characters>168</Characters>
  <Application>Microsoft Office Word</Application>
  <DocSecurity>0</DocSecurity>
  <PresentationFormat/>
  <Lines>1</Lines>
  <Paragraphs>1</Paragraphs>
  <Slides>0</Slides>
  <Notes>0</Notes>
  <HiddenSlides>0</HiddenSlides>
  <MMClips>0</MMClips>
  <ScaleCrop>false</ScaleCrop>
  <Manager/>
  <Company>Xiamen University</Company>
  <LinksUpToDate>false</LinksUpToDate>
  <CharactersWithSpaces>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李富悦</dc:creator>
  <cp:keywords/>
  <dc:description/>
  <cp:lastModifiedBy>Microsoft Office User</cp:lastModifiedBy>
  <cp:revision>7</cp:revision>
  <cp:lastPrinted>1899-12-31T15:54:17Z</cp:lastPrinted>
  <dcterms:created xsi:type="dcterms:W3CDTF">2021-01-15T01:14:00Z</dcterms:created>
  <dcterms:modified xsi:type="dcterms:W3CDTF">2026-05-28T12:45:00Z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2052-6.3.0.1705</vt:lpwstr>
  </property>
</Properties>
</file>